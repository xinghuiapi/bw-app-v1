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全局公共参数"/>
    <w:p>
      <w:pPr>
        <w:pStyle w:val="1"/>
      </w:pPr>
      <w:r>
        <w:t xml:space="preserve">全局公共参数</w:t>
      </w:r>
    </w:p>
    <w:p>
      <w:pPr>
        <w:pStyle w:val="FirstParagraph"/>
      </w:pPr>
      <w:r>
        <w:rPr>
          <w:bCs/>
          <w:b/>
        </w:rPr>
        <w:t xml:space="preserve">全局Header参数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全局Query参数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全局Body参数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全局认证方式</w:t>
      </w:r>
    </w:p>
    <w:p>
      <w:pPr>
        <w:pStyle w:val="a9"/>
      </w:pPr>
      <w:r>
        <w:t xml:space="preserve">无需认证</w:t>
      </w:r>
    </w:p>
    <w:bookmarkEnd w:id="20"/>
    <w:bookmarkStart w:id="21" w:name="状态码说明"/>
    <w:p>
      <w:pPr>
        <w:pStyle w:val="1"/>
      </w:pPr>
      <w:r>
        <w:t xml:space="preserve">状态码说明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512" w:name="bw-api_v2"/>
    <w:p>
      <w:pPr>
        <w:pStyle w:val="1"/>
      </w:pPr>
      <w:r>
        <w:t xml:space="preserve">bw-api_v2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10:51:55</w:t>
      </w:r>
    </w:p>
    <w:p>
      <w:pPr>
        <w:pStyle w:val="a9"/>
      </w:pPr>
      <w:r>
        <w:t xml:space="preserve">更新时间: 2025-10-26 00:26:53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28" w:name="bw-admin-api-v2"/>
    <w:p>
      <w:pPr>
        <w:pStyle w:val="2"/>
      </w:pPr>
      <w:r>
        <w:t xml:space="preserve">bw-admin-api-v2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2025-10-26 00:31:33</w:t>
      </w:r>
    </w:p>
    <w:p>
      <w:pPr>
        <w:pStyle w:val="FirstParagraph"/>
      </w:pPr>
      <w:r>
        <w:rPr>
          <w:bCs/>
          <w:b/>
        </w:rPr>
        <w:t xml:space="preserve">admin_API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8" w:name="后台登陆"/>
    <w:p>
      <w:pPr>
        <w:pStyle w:val="3"/>
      </w:pPr>
      <w:r>
        <w:t xml:space="preserve">后台登陆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FirstParagraph"/>
      </w:pPr>
      <w:r>
        <w:rPr>
          <w:bCs/>
          <w:b/>
        </w:rPr>
        <w:t xml:space="preserve">后台登陆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2" w:name="登陆"/>
    <w:p>
      <w:pPr>
        <w:pStyle w:val="4"/>
      </w:pPr>
      <w:r>
        <w:t xml:space="preserve">登陆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2025-04-19 09:54:51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http://45.200.16.18:60000/admin_base/v2/login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"google_code"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"122484"</w:t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谷歌验证码，未绑定可不填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3Mzo2NTUzNS9hZG1pbl9iYXNlL2xvZ2luIiwiaWF0IjoxNzIwMTU4NjE5LCJleHAiOjE3MjI3NTA2MTksIm5iZiI6MTcyMDE1ODYxOSwianRpIjoieDJvUmVadnh6QWpVTnJxRSIsInN1YiI6IjEiLCJwcnYiOiIyM2JkNWM4OTQ5ZjYwMGFkYjM5ZTcwMWM0MDA4NzJkYjdhNTk3NmY3In0.3Kyz7AplDW3h3wR4btTDl-_jXd42454qWf5PaFA_5j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data.access_token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0eXAiOiJKV1QiLCJhbGciOiJIUzI1NiJ9.eyJpc3MiOiJodHRwOi8vNDUuMjAwLjE2LjE3Mzo2NTUzNS9hZG1pbl9iYXNlL2xvZ2luIiwiaWF0IjoxNzIwMTU4NjE5LCJleHAiOjE3MjI3NTA2MTksIm5iZiI6MTcyMDE1ODYxOSwianRpIjoieDJvUmVadnh6QWpVTnJxRSIsInN1YiI6IjEiLCJwcnYiOiIyM2JkNWM4OTQ5ZjYwMGFkYjM5ZTcwMWM0MDA4NzJkYjdhNTk3NmY3In0.3Kyz7AplDW3h3wR4btTDl-_jXd42454qWf5PaFA_5j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data.token_type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data.expires_in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时效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"此账号不存在"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此账号不存在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"/>
    <w:bookmarkStart w:id="23" w:name="获取个人信息"/>
    <w:p>
      <w:pPr>
        <w:pStyle w:val="4"/>
      </w:pPr>
      <w:r>
        <w:t xml:space="preserve">获取个人信息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http://45.200.16.18:65535/admin_base/token/user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"admin_status"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"2024-07-05T01:39:52.000000Z"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"2024-07-05T06:17:54.000000Z"</w:t>
      </w:r>
      <w:r>
        <w:rPr>
          <w:rStyle w:val="NormalTok"/>
        </w:rPr>
        <w:t xml:space="preserve">}}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data.admin_status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2024-07-05T01:39:52.000000Z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2024-07-05T06:17:54.000000Z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"/>
    <w:bookmarkStart w:id="24" w:name="退出登录"/>
    <w:p>
      <w:pPr>
        <w:pStyle w:val="4"/>
      </w:pPr>
      <w:r>
        <w:t xml:space="preserve">退出登录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http://45.200.16.173:65535/admin_base/token/logout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TYxODg1LCJleHAiOjE3MjI3NTM4ODUsIm5iZiI6MTcyMDE2MTg4NSwianRpIjoiOGpzWlJla0lyQXFBa1J1NSIsInN1YiI6IjEiLCJwcnYiOiIyM2JkNWM4OTQ5ZjYwMGFkYjM5ZTcwMWM0MDA4NzJkYjdhNTk3NmY3In0.-KTDAIbXvr03-F3gO_0Dfy7HYpzicj0Pv_lliRN1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"退出成功"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TYxODg1LCJleHAiOjE3MjI3NTM4ODUsIm5iZiI6MTcyMDE2MTg4NSwianRpIjoiOGpzWlJla0lyQXFBa1J1NSIsInN1YiI6IjEiLCJwcnYiOiIyM2JkNWM4OTQ5ZjYwMGFkYjM5ZTcwMWM0MDA4NzJkYjdhNTk3NmY3In0.-KTDAIbXvr03-F3gO_0Dfy7HYpzicj0Pv_lliRN1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4"/>
    <w:bookmarkStart w:id="25" w:name="修改密码"/>
    <w:p>
      <w:pPr>
        <w:pStyle w:val="4"/>
      </w:pPr>
      <w:r>
        <w:t xml:space="preserve">修改密码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http://45.200.16.173:65535/admin_base/token/repass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TY1MjU5LCJleHAiOjE3MjI3NTcyNTksIm5iZiI6MTcyMDE2NTI1OSwianRpIjoiRE5uU0tGbW5UNHBJM0F0aSIsInN1YiI6IjEiLCJwcnYiOiIyM2JkNWM4OTQ5ZjYwMGFkYjM5ZTcwMWM0MDA4NzJkYjdhNTk3NmY3In0.NymXpWnX5EcWMjYdwY-fAM7N_mS4DfB3mOx3vP_GR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"qq123456a"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"confirmpass"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"qq123456"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"修改密码成功"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"当前密码不能等于新的密码"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TY1MjU5LCJleHAiOjE3MjI3NTcyNTksIm5iZiI6MTcyMDE2NTI1OSwianRpIjoiRE5uU0tGbW5UNHBJM0F0aSIsInN1YiI6IjEiLCJwcnYiOiIyM2JkNWM4OTQ5ZjYwMGFkYjM5ZTcwMWM0MDA4NzJkYjdhNTk3NmY3In0.NymXpWnX5EcWMjYdwY-fAM7N_mS4DfB3mOx3vP_GR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"/>
    <w:bookmarkStart w:id="26" w:name="绑定谷歌"/>
    <w:p>
      <w:pPr>
        <w:pStyle w:val="4"/>
      </w:pPr>
      <w:r>
        <w:t xml:space="preserve">绑定谷歌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http://45.200.16.18:65535/admin_base/google/binding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TEyMjQsImV4cCI6NjAxNzQwOTExMTY0LCJuYmYiOjE3NDA5MTEyMjQsImp0aSI6IndrUzh4N0taY0liZktwR00iLCJzdWIiOiIxIiwicHJ2IjoiZGY4ODNkYjk3YmQwNWVmOGZmODUwODJkNjg2YzQ1ZTgzMmU1OTNhOSJ9.R0SWPOyccQpB0Li9J17kJbG7gx_X_t3ibyJg2qPcu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"319308"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谷歌验证码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"admin_status"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"2024-07-05T01:39:52.000000Z"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"2024-07-05T06:17:54.000000Z"</w:t>
      </w:r>
      <w:r>
        <w:rPr>
          <w:rStyle w:val="NormalTok"/>
        </w:rPr>
        <w:t xml:space="preserve">}}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data.admin_status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2024-07-05T01:39:52.000000Z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2024-07-05T06:17:54.000000Z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TEyMjQsImV4cCI6NjAxNzQwOTExMTY0LCJuYmYiOjE3NDA5MTEyMjQsImp0aSI6IndrUzh4N0taY0liZktwR00iLCJzdWIiOiIxIiwicHJ2IjoiZGY4ODNkYjk3YmQwNWVmOGZmODUwODJkNjg2YzQ1ZTgzMmU1OTNhOSJ9.R0SWPOyccQpB0Li9J17kJbG7gx_X_t3ibyJg2qPcu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"/>
    <w:bookmarkStart w:id="27" w:name="获取条数api"/>
    <w:p>
      <w:pPr>
        <w:pStyle w:val="4"/>
      </w:pPr>
      <w:r>
        <w:t xml:space="preserve">获取条数api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http://45.200.16.18:65535/admin_base/home/notice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TEyMjQsImV4cCI6NjAxNzQwOTExMTY0LCJuYmYiOjE3NDA5MTEyMjQsImp0aSI6IndrUzh4N0taY0liZktwR00iLCJzdWIiOiIxIiwicHJ2IjoiZGY4ODNkYjk3YmQwNWVmOGZmODUwODJkNjg2YzQ1ZTgzMmU1OTNhOSJ9.R0SWPOyccQpB0Li9J17kJbG7gx_X_t3ibyJg2qPcu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"feedback"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"Activity"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充值， 大于0响声音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提款， 大于0响声音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反馈， 大于0响声音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活动申请， 大于0响声音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TEyMjQsImV4cCI6NjAxNzQwOTExMTY0LCJuYmYiOjE3NDA5MTEyMjQsImp0aSI6IndrUzh4N0taY0liZktwR00iLCJzdWIiOiIxIiwicHJ2IjoiZGY4ODNkYjk3YmQwNWVmOGZmODUwODJkNjg2YzQ1ZTgzMmU1OTNhOSJ9.R0SWPOyccQpB0Li9J17kJbG7gx_X_t3ibyJg2qPcu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7"/>
    <w:bookmarkEnd w:id="28"/>
    <w:bookmarkStart w:id="64" w:name="会员管理"/>
    <w:p>
      <w:pPr>
        <w:pStyle w:val="3"/>
      </w:pPr>
      <w:r>
        <w:t xml:space="preserve">会员管理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FirstParagraph"/>
      </w:pPr>
      <w:r>
        <w:rPr>
          <w:bCs/>
          <w:b/>
        </w:rPr>
        <w:t xml:space="preserve">会员管理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5" w:name="会员列表"/>
    <w:p>
      <w:pPr>
        <w:pStyle w:val="4"/>
      </w:pPr>
      <w:r>
        <w:t xml:space="preserve">会员列表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FirstParagraph"/>
      </w:pPr>
      <w:r>
        <w:rPr>
          <w:bCs/>
          <w:b/>
        </w:rPr>
        <w:t xml:space="preserve">会员管理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9" w:name="会员列表-1"/>
    <w:p>
      <w:pPr>
        <w:pStyle w:val="5"/>
      </w:pPr>
      <w:r>
        <w:t xml:space="preserve">会员列表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13145678946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页码，默认1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条数，默认10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a32111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是否代理：1是，0不是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"is_login"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"is_login"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"is_login"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"is_login"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"2024-07-07T11:34:51.000000Z"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"is_login"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"2024-07-07T11:34:24.000000Z"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"1000000000000.00"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8613145678949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"is_login"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"2024-07-05T17:35:38.000000Z"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data.data.lock_balance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状态：1正常，0封禁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data.data.is_login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是否在线：1是，0否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上级代理ID，默认0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是否代理：1是，0不是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data.data.reg_ip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data.data.skype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data.data.weixin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http://45.200.16.173:65535/admin_base/member/getlist?page=1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http://45.200.16.173:65535/admin_base/member/getlist?page=1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http://45.200.16.173:65535/admin_base/member/getlist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总页码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"/>
    <w:bookmarkStart w:id="30" w:name="修改会员状态"/>
    <w:p>
      <w:pPr>
        <w:pStyle w:val="5"/>
      </w:pPr>
      <w:r>
        <w:t xml:space="preserve">修改会员状态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http://45.200.16.173:65535/admin_base/member/post_status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"/>
    <w:bookmarkStart w:id="31" w:name="会员卡包"/>
    <w:p>
      <w:pPr>
        <w:pStyle w:val="5"/>
      </w:pPr>
      <w:r>
        <w:t xml:space="preserve">会员卡包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http://45.200.16.173:65535/admin_base/member/banklist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"全国各地"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"2024-07-07T17:17:12.000000Z"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"2024-07-07T17:17:12.000000Z"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"USDT-TRC20"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"fdsfdsfgghtrghfergerregerg"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"2024-07-07T17:17:12.000000Z"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"2024-07-07T17:17:12.000000Z"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data.bank_id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银行卡ID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data.addres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全国各地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2024-07-07T17:17:12.000000Z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2024-07-07T17:17:12.000000Z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"会员不存在"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"/>
    <w:bookmarkStart w:id="32" w:name="确认编辑会员"/>
    <w:p>
      <w:pPr>
        <w:pStyle w:val="5"/>
      </w:pPr>
      <w:r>
        <w:t xml:space="preserve">确认编辑会员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"credit_status"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"gfdgreg"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"y.ncj@qq.com"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真实姓名，非必传，不修改则留空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非必传，不修改则留空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非必传，不修改则留空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信用订单是否需要审核：1是，2否，仅对代理有效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非必传，不修改则留空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weixin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gfdgreg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非必传，不修改则留空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y.ncj@qq.com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非必传，不修改则留空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登陆密码，非必传，不修改则留空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安全密码，非必传，不修改则留空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"编辑成功"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"会员不存在"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IxNzAyLCJleHAiOjE3MjI5MTM3MDIsIm5iZiI6MTcyMDMyMTcwMiwianRpIjoicWdNQnJja2dBcXhxRlVpYiIsInN1YiI6IjEiLCJwcnYiOiIyM2JkNWM4OTQ5ZjYwMGFkYjM5ZTcwMWM0MDA4NzJkYjdhNTk3NmY3In0.inXqf3KVoAvQLlxEo2pVsQy0KM2LebXQ28PQgwaCH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"/>
    <w:bookmarkStart w:id="33" w:name="确认加款扣款"/>
    <w:p>
      <w:pPr>
        <w:pStyle w:val="5"/>
      </w:pPr>
      <w:r>
        <w:t xml:space="preserve">确认加款扣款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http://45.200.16.173:65535/admin_base/member/add_money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"斯市规联合全需月调南府"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加款/扣款：1加款，2扣款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加款/扣款类型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"会员 dd4646 加款 52 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"金额数据类型错误"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"/>
    <w:bookmarkStart w:id="34" w:name="获取加款扣款类型数据"/>
    <w:p>
      <w:pPr>
        <w:pStyle w:val="5"/>
      </w:pPr>
      <w:r>
        <w:t xml:space="preserve">获取加款/扣款类型数据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http://45.200.16.173:65535/admin_base/member/get_money_type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"后台增加"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"后台扣除"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类型名称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"/>
    <w:bookmarkStart w:id="35" w:name="升为代理取消代理"/>
    <w:p>
      <w:pPr>
        <w:pStyle w:val="5"/>
      </w:pPr>
      <w:r>
        <w:t xml:space="preserve">升为代理/取消代理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http://45.200.16.173:65535/admin_base/member/to_is_agent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"设置成功"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"代理设置错误"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"/>
    <w:bookmarkStart w:id="36" w:name="删除会员"/>
    <w:p>
      <w:pPr>
        <w:pStyle w:val="5"/>
      </w:pPr>
      <w:r>
        <w:t xml:space="preserve">删除会员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http://45.200.16.173:65535/admin_base/member/delete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"会员不存在"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MzU0NjQwLCJleHAiOjE3MjI5NDY2NDAsIm5iZiI6MTcyMDM1NDY0MCwianRpIjoiZ0hFd1lRYmJsN1ZtWkJtQiIsInN1YiI6IjEiLCJwcnYiOiIyM2JkNWM4OTQ5ZjYwMGFkYjM5ZTcwMWM0MDA4NzJkYjdhNTk3NmY3In0.1p0C9jIjLPf1xcDafM6ebgI-WBHUi0jr4tW8n4Bw_x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"/>
    <w:bookmarkStart w:id="37" w:name="新增会员"/>
    <w:p>
      <w:pPr>
        <w:pStyle w:val="5"/>
      </w:pPr>
      <w:r>
        <w:t xml:space="preserve">新增会员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http://45.200.16.18:65535/admin_base/member/add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MzNjg5MjYsImV4cCI6NjAxNzMzMzY4ODY2LCJuYmYiOjE3MzMzNjg5MjYsImp0aSI6IjBvaWhSTzdDSk5KU2dFQzAiLCJzdWIiOiI3MjM5MTQwMDQ0OTE5Nzk5ODA4IiwicHJ2IjoiZGY4ODNkYjk3YmQwNWVmOGZmODUwODJkNjg2YzQ1ZTgzMmU1OTNhOSJ9.KSe3eIJNSCTEJ8pXQH6_aBa_NBpiGtdAr-4W_zGO0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"账号已存在"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MzNjg5MjYsImV4cCI6NjAxNzMzMzY4ODY2LCJuYmYiOjE3MzMzNjg5MjYsImp0aSI6IjBvaWhSTzdDSk5KU2dFQzAiLCJzdWIiOiI3MjM5MTQwMDQ0OTE5Nzk5ODA4IiwicHJ2IjoiZGY4ODNkYjk3YmQwNWVmOGZmODUwODJkNjg2YzQ1ZTgzMmU1OTNhOSJ9.KSe3eIJNSCTEJ8pXQH6_aBa_NBpiGtdAr-4W_zGO0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"/>
    <w:bookmarkStart w:id="38" w:name="获取代理信用额度-无分页"/>
    <w:p>
      <w:pPr>
        <w:pStyle w:val="5"/>
      </w:pPr>
      <w:r>
        <w:t xml:space="preserve">获取代理信用额度-无分页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http://45.200.16.18:65535/admin_base/member/agent/credit_balance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683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"98800.0000"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98800.0000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8"/>
    <w:bookmarkStart w:id="39" w:name="给代理增加信用额度"/>
    <w:p>
      <w:pPr>
        <w:pStyle w:val="5"/>
      </w:pPr>
      <w:r>
        <w:t xml:space="preserve">给代理增加信用额度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http://45.200.16.18:65535/admin_base/member/agent/credit_add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"增加信用额度成功"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增加信用额度成功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"不支持的货币"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"/>
    <w:bookmarkStart w:id="40" w:name="详情-参考各个页面接口"/>
    <w:p>
      <w:pPr>
        <w:pStyle w:val="5"/>
      </w:pPr>
      <w:r>
        <w:t xml:space="preserve">详情-参考各个页面接口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2025-04-19 09:51:55</w:t>
      </w:r>
    </w:p>
    <w:p>
      <w:pPr>
        <w:pStyle w:val="a9"/>
      </w:pPr>
      <w:r>
        <w:t xml:space="preserve">更新时间: 2025-07-18 23:18:15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http://45.200.16.18:60000/admin_base/member/details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"AG电子"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"AGDZ"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"沙巴体育"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"三昇体育"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"LEG乐游"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"http://45.200.16.18:60000/admin_base/member/details?page=1"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"http://45.200.16.18:60000/admin_base/member/details?page=2"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"http://45.200.16.18:60000/admin_base/member/details"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"http://45.200.16.18:60000/admin_base/member/details?page=1"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AG电子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状态：1已开通，0未开通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http://45.200.16.18:60000/admin_base/member/details?page=1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http://45.200.16.18:60000/admin_base/member/details?page=2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http://45.200.16.18:60000/admin_base/member/details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http://45.200.16.18:60000/admin_base/member/details?page=1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总页码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0"/>
    <w:bookmarkStart w:id="41" w:name="回收额度一键回收"/>
    <w:p>
      <w:pPr>
        <w:pStyle w:val="5"/>
      </w:pPr>
      <w:r>
        <w:t xml:space="preserve">回收额度/一键回收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2025-04-19 13:06:20</w:t>
      </w:r>
    </w:p>
    <w:p>
      <w:pPr>
        <w:pStyle w:val="a9"/>
      </w:pPr>
      <w:r>
        <w:t xml:space="preserve">更新时间: 2025-04-19 13:28:20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http://45.200.16.18:60000/admin_base/member/all_trans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1"/>
    <w:bookmarkStart w:id="42" w:name="刷新额度"/>
    <w:p>
      <w:pPr>
        <w:pStyle w:val="5"/>
      </w:pPr>
      <w:r>
        <w:t xml:space="preserve">刷新额度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2025-04-19 13:31:17</w:t>
      </w:r>
    </w:p>
    <w:p>
      <w:pPr>
        <w:pStyle w:val="a9"/>
      </w:pPr>
      <w:r>
        <w:t xml:space="preserve">更新时间: 2025-04-19 13:47:15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http://45.200.16.18:60000/admin_base/member/balance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接口余额</w:t>
            </w:r>
          </w:p>
        </w:tc>
      </w:tr>
    </w:tbl>
    <w:p>
      <w:pPr>
        <w:numPr>
          <w:ilvl w:val="0"/>
          <w:numId w:val="104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"/>
    <w:bookmarkStart w:id="43" w:name="收藏记录"/>
    <w:p>
      <w:pPr>
        <w:pStyle w:val="5"/>
      </w:pPr>
      <w:r>
        <w:t xml:space="preserve">收藏记录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2025-07-19 11:36:54</w:t>
      </w:r>
    </w:p>
    <w:p>
      <w:pPr>
        <w:pStyle w:val="a9"/>
      </w:pPr>
      <w:r>
        <w:t xml:space="preserve">更新时间: 2025-07-19 11:46:54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http://45.200.16.18:60000/admin_base/member/favorites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4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"2025-07-19 11:42:55"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"2025-07-19 11:42:55"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"http://45.200.16.18:60000/admin_base/member/favorites?page=1"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"http://45.200.16.18:60000/admin_base/member/favorites?page=1"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"links"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"&amp;laquo; Previous"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"http://45.200.16.18:60000/admin_base/member/favorites?page=1"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&amp;raquo;"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"http://45.200.16.18:60000/admin_base/member/favorites"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BBIN视讯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2025-07-19 11:42:55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http://45.200.16.18:60000/admin_base/member/favorites?page=1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http://45.200.16.18:60000/admin_base/member/favorites?page=1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data.links.url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data.links.label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Previous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data.links.active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http://45.200.16.18:60000/admin_base/member/favorites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总页码</w:t>
            </w:r>
          </w:p>
        </w:tc>
      </w:tr>
    </w:tbl>
    <w:p>
      <w:pPr>
        <w:numPr>
          <w:ilvl w:val="0"/>
          <w:numId w:val="104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"/>
    <w:bookmarkStart w:id="44" w:name="额度转换"/>
    <w:p>
      <w:pPr>
        <w:pStyle w:val="5"/>
      </w:pPr>
      <w:r>
        <w:t xml:space="preserve">额度转换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2025-12-28 23:11:16</w:t>
      </w:r>
    </w:p>
    <w:p>
      <w:pPr>
        <w:pStyle w:val="a9"/>
      </w:pPr>
      <w:r>
        <w:t xml:space="preserve">更新时间: 2025-12-28 23:16:54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http://45.200.16.18:60000/admin_base/member/trans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转换类型：转入 IN ， 转出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转换金额，只允许整数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4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"转入成功"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接口余额</w:t>
            </w:r>
          </w:p>
        </w:tc>
      </w:tr>
    </w:tbl>
    <w:p>
      <w:pPr>
        <w:numPr>
          <w:ilvl w:val="0"/>
          <w:numId w:val="104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"转换类型必须是 IN, OUT 中的一个"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wMjc2OTMsImV4cCI6NjAxNzQ1MDI3NjMzLCJuYmYiOjE3NDUwMjc2OTMsImp0aSI6ImRHa1FzWENqUEhUQWtCWjgiLCJzdWIiOiIxIiwicHJ2IjoiZGY4ODNkYjk3YmQwNWVmOGZmODUwODJkNjg2YzQ1ZTgzMmU1OTNhOSJ9._Y7l9n4bU88D2phbXvJs2XujXRltbZXiNB5jDNqnN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4"/>
    <w:bookmarkEnd w:id="45"/>
    <w:bookmarkStart w:id="49" w:name="会员等级"/>
    <w:p>
      <w:pPr>
        <w:pStyle w:val="4"/>
      </w:pPr>
      <w:r>
        <w:t xml:space="preserve">会员等级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FirstParagraph"/>
      </w:pPr>
      <w:r>
        <w:rPr>
          <w:bCs/>
          <w:b/>
        </w:rPr>
        <w:t xml:space="preserve">会员等级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6" w:name="会员等级列表"/>
    <w:p>
      <w:pPr>
        <w:pStyle w:val="5"/>
      </w:pPr>
      <w:r>
        <w:t xml:space="preserve">会员等级列表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http://45.200.16.18:65535/admin_base/vip_level/getlist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0ODUxNzQsImV4cCI6NjAxNzQwNDg1MTE0LCJuYmYiOjE3NDA0ODUxNzQsImp0aSI6IkR0T0lqQ0VxRFI3anJ5UnciLCJzdWIiOiI3MjM5MTQwMDQ0OTE5Nzk5ODA4IiwicHJ2IjoiZGY4ODNkYjk3YmQwNWVmOGZmODUwODJkNjg2YzQ1ZTgzMmU1OTNhOSJ9.q9y_VAig2ZS6rluUPiSOxY02zcwOFOWN8OKqP3DZ2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4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"2024-09-14 01:18:59"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"2024-09-11 08:48:23"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data.data.charge_level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data.data.flowing_level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data.data.protect_bet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保级流水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data.data.min_drawing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data.data.day_count_drawing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data.data.day_amount_drawing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data.data.min_recharge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data.data.max_recharge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data.data.level_give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data.data.birthday_give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data.data.moon_red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data.data.week_red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data.data.min_transfer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 14:01:24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 14:01:24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data.data.vip_name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4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0ODUxNzQsImV4cCI6NjAxNzQwNDg1MTE0LCJuYmYiOjE3NDA0ODUxNzQsImp0aSI6IkR0T0lqQ0VxRFI3anJ5UnciLCJzdWIiOiI3MjM5MTQwMDQ0OTE5Nzk5ODA4IiwicHJ2IjoiZGY4ODNkYjk3YmQwNWVmOGZmODUwODJkNjg2YzQ1ZTgzMmU1OTNhOSJ9.q9y_VAig2ZS6rluUPiSOxY02zcwOFOWN8OKqP3DZ2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"/>
    <w:bookmarkStart w:id="47" w:name="编辑会员等级"/>
    <w:p>
      <w:pPr>
        <w:pStyle w:val="5"/>
      </w:pPr>
      <w:r>
        <w:t xml:space="preserve">编辑会员等级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http://45.200.16.173:65535/admin_base/vip_level/edit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4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"vip_list"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data.charge_level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会员升级存款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data.flowing_level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会员升级流水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最低提现金额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data.day_count_drawing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data.day_amount_drawing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单日提现总额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data.max_recharge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升级赠送礼金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data.birthday_give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生日赠送红包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最低转账金额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VIP关联ID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2024-07-08 17:02:55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2024-07-08 17:02:55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VIP昵称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VIP组列表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data.vip_list.id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data.vip_list.name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VIP昵称</w:t>
            </w:r>
          </w:p>
        </w:tc>
      </w:tr>
    </w:tbl>
    <w:p>
      <w:pPr>
        <w:numPr>
          <w:ilvl w:val="0"/>
          <w:numId w:val="104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"/>
    <w:bookmarkStart w:id="48" w:name="确认编辑会员等级"/>
    <w:p>
      <w:pPr>
        <w:pStyle w:val="5"/>
      </w:pPr>
      <w:r>
        <w:t xml:space="preserve">确认编辑会员等级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http://45.200.16.173:65535/admin_base/vip_level/update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"protect_bet"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//保级流水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"moon_red"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//月红包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//周红包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会员升级存款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会员升级流水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protect_bet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保级流水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最低提现金额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day_count_drawing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day_amount_drawing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单日提现总金额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单笔最高充值金额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升级赠送金额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birthday_give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生日赠送红包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最低转账金额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VIP列表关联ID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4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"编辑成功"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5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"关联VIP列表不存在"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8"/>
    <w:bookmarkEnd w:id="49"/>
    <w:bookmarkStart w:id="54" w:name="返水配置"/>
    <w:p>
      <w:pPr>
        <w:pStyle w:val="4"/>
      </w:pPr>
      <w:r>
        <w:t xml:space="preserve">返水配置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FirstParagraph"/>
      </w:pPr>
      <w:r>
        <w:rPr>
          <w:bCs/>
          <w:b/>
        </w:rPr>
        <w:t xml:space="preserve">返水配置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50" w:name="反水配置列表"/>
    <w:p>
      <w:pPr>
        <w:pStyle w:val="5"/>
      </w:pPr>
      <w:r>
        <w:t xml:space="preserve">反水配置列表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http://45.200.16.173:65535/admin_base/fs_level/getlist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5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"2024-07-09 04:08:38"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"VIP2"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"VIP5"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"VIP6"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"VIP7"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"VIP8"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"VIP9"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data.day_max_anti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每日最高返水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最低流水要求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反水状态：1正常，0关闭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data.robot_status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自动反水状态：1正常，0关闭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VIP关联ID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2024-07-08 17:02:55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2024-07-09 04:08:38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VIP昵称</w:t>
            </w:r>
          </w:p>
        </w:tc>
      </w:tr>
    </w:tbl>
    <w:p>
      <w:pPr>
        <w:numPr>
          <w:ilvl w:val="0"/>
          <w:numId w:val="105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0"/>
    <w:bookmarkStart w:id="51" w:name="编辑反水配置"/>
    <w:p>
      <w:pPr>
        <w:pStyle w:val="5"/>
      </w:pPr>
      <w:r>
        <w:t xml:space="preserve">编辑反水配置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http://45.200.16.173:65535/admin_base/fs_level/edit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5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"2024-07-08 17:02:55"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"vip_list"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data.day_max_anti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每日最高返水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最低流水要求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反水状态：1正常，0关闭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data.robot_status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自动反水状态：1正常，0关闭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VIP关联ID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2024-07-08 17:02:55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2024-07-08 17:02:55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VIP昵称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VIP组列表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data.vip_list.id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data.vip_list.name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VIP昵称</w:t>
            </w:r>
          </w:p>
        </w:tc>
      </w:tr>
    </w:tbl>
    <w:p>
      <w:pPr>
        <w:numPr>
          <w:ilvl w:val="0"/>
          <w:numId w:val="105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1"/>
    <w:bookmarkStart w:id="52" w:name="确认编辑反水配置"/>
    <w:p>
      <w:pPr>
        <w:pStyle w:val="5"/>
      </w:pPr>
      <w:r>
        <w:t xml:space="preserve">确认编辑反水配置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http://45.200.16.173:65535/admin_base/fs_level/update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"day_max_anti"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"min_style"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"robot_status"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5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"编辑成功"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5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"每日最高反水类型错误"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2"/>
    <w:bookmarkStart w:id="53" w:name="反水配置状态修改"/>
    <w:p>
      <w:pPr>
        <w:pStyle w:val="5"/>
      </w:pPr>
      <w:r>
        <w:t xml:space="preserve">反水配置状态修改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http://45.200.16.173:65535/admin_base/fs_level/post_status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"robot_status"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5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5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wNDQwNDkxLCJleHAiOjE3MjMwMzI0OTEsIm5iZiI6MTcyMDQ0MDQ5MSwianRpIjoid25XZVVwdHl4eUVSTWgyOCIsInN1YiI6IjEiLCJwcnYiOiIyM2JkNWM4OTQ5ZjYwMGFkYjM5ZTcwMWM0MDA4NzJkYjdhNTk3NmY3In0.RNu3XusRbR626G__qWKxqsPCUJT2ERMjhj6vAWz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3"/>
    <w:bookmarkEnd w:id="54"/>
    <w:bookmarkStart w:id="60" w:name="邀请策略"/>
    <w:p>
      <w:pPr>
        <w:pStyle w:val="4"/>
      </w:pPr>
      <w:r>
        <w:t xml:space="preserve">邀请策略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2026-01-19 18:00:58</w:t>
      </w:r>
    </w:p>
    <w:p>
      <w:pPr>
        <w:pStyle w:val="a9"/>
      </w:pPr>
      <w:r>
        <w:t xml:space="preserve">更新时间: 2026-01-19 18:00:58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55" w:name="策略列表"/>
    <w:p>
      <w:pPr>
        <w:pStyle w:val="5"/>
      </w:pPr>
      <w:r>
        <w:t xml:space="preserve">策略列表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2026-01-19 22:42:49</w:t>
      </w:r>
    </w:p>
    <w:p>
      <w:pPr>
        <w:pStyle w:val="a9"/>
      </w:pPr>
      <w:r>
        <w:t xml:space="preserve">更新时间: 2026-01-19 22:54:45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页码，默认1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条数，默认10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5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22:45:47"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22:45:49"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data.data.data.min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最低邀请人数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data.data.data.max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最高邀请人数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类型：1所有人，2仅代理，3仅会员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22:45:47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22:45:49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总页码</w:t>
            </w:r>
          </w:p>
        </w:tc>
      </w:tr>
    </w:tbl>
    <w:p>
      <w:pPr>
        <w:numPr>
          <w:ilvl w:val="0"/>
          <w:numId w:val="106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"http://45.200.16.173:65535/admin_base/member/getlist"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5"/>
    <w:bookmarkStart w:id="56" w:name="新增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2026-01-19 22:57:30</w:t>
      </w:r>
    </w:p>
    <w:p>
      <w:pPr>
        <w:pStyle w:val="a9"/>
      </w:pPr>
      <w:r>
        <w:t xml:space="preserve">更新时间: 2026-01-19 23:09:09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最低邀请人数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最高邀请人数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类型：1所有人，2仅代理，3仅会员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6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6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"当前类型的策略已存在，每个类型只允许存在一个策略方案"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6"/>
    <w:bookmarkStart w:id="57" w:name="编辑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2026-01-19 23:10:27</w:t>
      </w:r>
    </w:p>
    <w:p>
      <w:pPr>
        <w:pStyle w:val="a9"/>
      </w:pPr>
      <w:r>
        <w:t xml:space="preserve">更新时间: 2026-01-20 00:16:20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最低邀请人数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最高邀请人数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类型：1所有人，2仅代理，3仅会员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6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6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"当前类型的策略已存在，每个类型只允许存在一个策略方案"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7"/>
    <w:bookmarkStart w:id="58" w:name="删除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2026-01-20 00:16:50</w:t>
      </w:r>
    </w:p>
    <w:p>
      <w:pPr>
        <w:pStyle w:val="a9"/>
      </w:pPr>
      <w:r>
        <w:t xml:space="preserve">更新时间: 2026-01-20 00:18:55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6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6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"当前类型的策略已存在，每个类型只允许存在一个策略方案"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8"/>
    <w:bookmarkStart w:id="59" w:name="状态修改"/>
    <w:p>
      <w:pPr>
        <w:pStyle w:val="5"/>
      </w:pPr>
      <w:r>
        <w:t xml:space="preserve">状态修改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2026-01-20 00:22:26</w:t>
      </w:r>
    </w:p>
    <w:p>
      <w:pPr>
        <w:pStyle w:val="a9"/>
      </w:pPr>
      <w:r>
        <w:t xml:space="preserve">更新时间: 2026-01-20 00:23:41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6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6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"当前类型的策略已存在，每个类型只允许存在一个策略方案"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4MzM4MDAsImV4cCI6NjAxNzY4ODMzNzQwLCJuYmYiOjE3Njg4MzM4MDAsImp0aSI6IjU2Z1BoS2N0R1J1UGhNbXAiLCJzdWIiOiIxIiwicHJ2IjoiZGY4ODNkYjk3YmQwNWVmOGZmODUwODJkNjg2YzQ1ZTgzMmU1OTNhOSJ9.zi6c-_uX-SuUlUZEKMUxIOfkjtBzzgDhOVGmZc5ss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9"/>
    <w:bookmarkEnd w:id="60"/>
    <w:bookmarkStart w:id="63" w:name="码量倍率"/>
    <w:p>
      <w:pPr>
        <w:pStyle w:val="4"/>
      </w:pPr>
      <w:r>
        <w:t xml:space="preserve">码量倍率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2026-02-08 21:00:36</w:t>
      </w:r>
    </w:p>
    <w:p>
      <w:pPr>
        <w:pStyle w:val="a9"/>
      </w:pPr>
      <w:r>
        <w:t xml:space="preserve">更新时间: 2026-02-08 21:00:36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61" w:name="获取数据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2026-02-08 21:01:04</w:t>
      </w:r>
    </w:p>
    <w:p>
      <w:pPr>
        <w:pStyle w:val="a9"/>
      </w:pPr>
      <w:r>
        <w:t xml:space="preserve">更新时间: 2026-02-08 21:43:46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http://45.200.16.18:60000/admin_base/beishu/getlist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1NTYxMTAsImV4cCI6NjAxNzcwNTU2MDUwLCJuYmYiOjE3NzA1NTYxMTAsImp0aSI6ImdZM2YxREtLM0tZRHhuc0YiLCJzdWIiOiIxIiwicHJ2IjoiZGY4ODNkYjk3YmQwNWVmOGZmODUwODJkNjg2YzQ1ZTgzMmU1OTNhOSJ9.JKfINqilNwhpiedphK8XbLUJneXvFd7bMQBctHFcm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6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"recharge_beishu"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"yue_beishu"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"zhou_beishu"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"give_beishu"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"rengong_beishu"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"shengri_beishu"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"2026-02-08 13:07:37"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"2026-02-08 13:07:40"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data.data.recharge_beishu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data.data.yue_beishu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月红包码量倍数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data.data.zhou_beishu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周红包码量倍数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data.data.give_beishu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升级赠送码量倍数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data.data.rengong_beishu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人工加减码量倍数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2026-02-08 13:07:37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2026-02-08 13:07:40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data.data.shengri_beishu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生日赠送码量倍数</w:t>
            </w:r>
          </w:p>
        </w:tc>
      </w:tr>
    </w:tbl>
    <w:p>
      <w:pPr>
        <w:numPr>
          <w:ilvl w:val="0"/>
          <w:numId w:val="107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1NTYxMTAsImV4cCI6NjAxNzcwNTU2MDUwLCJuYmYiOjE3NzA1NTYxMTAsImp0aSI6ImdZM2YxREtLM0tZRHhuc0YiLCJzdWIiOiIxIiwicHJ2IjoiZGY4ODNkYjk3YmQwNWVmOGZmODUwODJkNjg2YzQ1ZTgzMmU1OTNhOSJ9.JKfINqilNwhpiedphK8XbLUJneXvFd7bMQBctHFcm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1"/>
    <w:bookmarkStart w:id="62" w:name="修改数据"/>
    <w:p>
      <w:pPr>
        <w:pStyle w:val="5"/>
      </w:pPr>
      <w:r>
        <w:t xml:space="preserve">修改数据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2026-02-08 21:16:14</w:t>
      </w:r>
    </w:p>
    <w:p>
      <w:pPr>
        <w:pStyle w:val="a9"/>
      </w:pPr>
      <w:r>
        <w:t xml:space="preserve">更新时间: 2026-02-08 21:42:35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http://45.200.16.18:60000/admin_base/beishu/edit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1NTYxMTAsImV4cCI6NjAxNzcwNTU2MDUwLCJuYmYiOjE3NzA1NTYxMTAsImp0aSI6ImdZM2YxREtLM0tZRHhuc0YiLCJzdWIiOiIxIiwicHJ2IjoiZGY4ODNkYjk3YmQwNWVmOGZmODUwODJkNjg2YzQ1ZTgzMmU1OTNhOSJ9.JKfINqilNwhpiedphK8XbLUJneXvFd7bMQBctHFcm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"recharge_beishu"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"yue_beishu"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"zhou_beishu"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"give_beishu"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"rengong_beishu"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"shengri_beishu"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recharge_beishu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yue_beishu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月红包码量倍数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zhou_beishu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周红包码量倍数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升级赠送码量倍数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rengong_beishu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人工加减码量倍数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shengri_beishu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生日赠送码量倍数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7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7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1NTYxMTAsImV4cCI6NjAxNzcwNTU2MDUwLCJuYmYiOjE3NzA1NTYxMTAsImp0aSI6ImdZM2YxREtLM0tZRHhuc0YiLCJzdWIiOiIxIiwicHJ2IjoiZGY4ODNkYjk3YmQwNWVmOGZmODUwODJkNjg2YzQ1ZTgzMmU1OTNhOSJ9.JKfINqilNwhpiedphK8XbLUJneXvFd7bMQBctHFcm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2"/>
    <w:bookmarkEnd w:id="63"/>
    <w:bookmarkEnd w:id="64"/>
    <w:bookmarkStart w:id="86" w:name="财务管理"/>
    <w:p>
      <w:pPr>
        <w:pStyle w:val="3"/>
      </w:pPr>
      <w:r>
        <w:t xml:space="preserve">财务管理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FirstParagraph"/>
      </w:pPr>
      <w:r>
        <w:rPr>
          <w:bCs/>
          <w:b/>
        </w:rPr>
        <w:t xml:space="preserve">财务管理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67" w:name="会员存款"/>
    <w:p>
      <w:pPr>
        <w:pStyle w:val="4"/>
      </w:pPr>
      <w:r>
        <w:t xml:space="preserve">会员存款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FirstParagraph"/>
      </w:pPr>
      <w:r>
        <w:rPr>
          <w:bCs/>
          <w:b/>
        </w:rPr>
        <w:t xml:space="preserve">会员存款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65" w:name="会员存款列表"/>
    <w:p>
      <w:pPr>
        <w:pStyle w:val="5"/>
      </w:pPr>
      <w:r>
        <w:t xml:space="preserve">会员存款列表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2025-12-21 00:04:07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http://45.200.16.173:65535/admin_base/recharge/getlist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状态：1成功，0失败，5充值中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7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"156156"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"45489158"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"56615"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"489489"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"464654"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"489498"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"489489"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"489498"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"测试通道"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data.data.before_money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充值前余额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data.data.after_money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充值后余额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状态：1成功，0失败，5充值中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data.data.payments_id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通道关联ID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2024-07-22 18:10:49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2024-07-22 18:10:49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data.data.payments_name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支付通道标题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data.data.payments_type_name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虚拟币支付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支付凭证</w:t>
            </w:r>
          </w:p>
        </w:tc>
      </w:tr>
    </w:tbl>
    <w:p>
      <w:pPr>
        <w:numPr>
          <w:ilvl w:val="0"/>
          <w:numId w:val="107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5"/>
    <w:bookmarkStart w:id="66" w:name="同意申请拒绝申请"/>
    <w:p>
      <w:pPr>
        <w:pStyle w:val="5"/>
      </w:pPr>
      <w:r>
        <w:t xml:space="preserve">同意申请/拒绝申请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http://45.200.16.173:65535/admin_base/recharge/status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"543543534"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状态：1成功，0失败，5充值中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备注，拒绝必填失败原因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7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7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6"/>
    <w:bookmarkEnd w:id="67"/>
    <w:bookmarkStart w:id="69" w:name="会员转账"/>
    <w:p>
      <w:pPr>
        <w:pStyle w:val="4"/>
      </w:pPr>
      <w:r>
        <w:t xml:space="preserve">会员转账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68" w:name="获取数据-1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http://45.200.16.173:65535/admin_base/transfers/getlist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yNjUzNTQxLCJleHAiOjE3MjUyNDU1NDEsIm5iZiI6MTcyMjY1MzU0MSwianRpIjoiV3lLTjlIaE91ZEtjMnJWRSIsInN1YiI6IjEiLCJwcnYiOiIyM2JkNWM4OTQ5ZjYwMGFkYjM5ZTcwMWM0MDA4NzJkYjdhNTk3NmY3In0.HnoDH-K6ITUZTTy1KoMPuaULRLVPc-TuCbq7SOxil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类型：1转入，2转出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7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"interface_list_id"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"2024-08-03 10:55:19"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"2024-08-03 10:55:22"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7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yNjUzNTQxLCJleHAiOjE3MjUyNDU1NDEsIm5iZiI6MTcyMjY1MzU0MSwianRpIjoiV3lLTjlIaE91ZEtjMnJWRSIsInN1YiI6IjEiLCJwcnYiOiIyM2JkNWM4OTQ5ZjYwMGFkYjM5ZTcwMWM0MDA4NzJkYjdhNTk3NmY3In0.HnoDH-K6ITUZTTy1KoMPuaULRLVPc-TuCbq7SOxil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8"/>
    <w:bookmarkEnd w:id="69"/>
    <w:bookmarkStart w:id="72" w:name="会员取款"/>
    <w:p>
      <w:pPr>
        <w:pStyle w:val="4"/>
      </w:pPr>
      <w:r>
        <w:t xml:space="preserve">会员取款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70" w:name="获取数据-2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2026-02-11 13:02:34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http://45.200.16.18:60000/admin_base/drawing/getlist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3ODYwODYsImV4cCI6NjAxNzcwNzg2MDI2LCJuYmYiOjE3NzA3ODYwODYsImp0aSI6IlB2ZzlyWTNaMVQyNFhVOUQiLCJzdWIiOiIxIiwicHJ2IjoiZGY4ODNkYjk3YmQwNWVmOGZmODUwODJkNjg2YzQ1ZTgzMmU1OTNhOSJ9.Y5hOgmU9P9t5ZfuKR2bzFqP1UaItZpGIb4wXmDTP6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状态：1成功，0失败，5处理中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7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"202512100426401765340800"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"7.0786"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"15.6811"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"2025-12-10 04:26:40"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"2025-12-10 13:00:14"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"202510140422401760415760"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"7.1425"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"14.0007"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"2025-10-14 04:22:40"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"2025-10-14 04:23:34"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"202503010727001740814020"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"133595.0000"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"133295.0000"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 07:27:00"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"2025-07-19 15:23:13"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"2323232323"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"202503010153541740794034"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"133895.0000"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"133595.0000"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 01:53:54"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"2025-07-19 15:23:17"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"2323232323"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"202409190841141726735274"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"135895.0000"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"135795.0000"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08:41:14"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17:58:32"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"202408311002351725098555"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"11845.0000"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"11345.0000"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10:02:35"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10:02:35"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"202408311000551725098455"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"11845.0000"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10:00:55"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10:00:55"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"156156"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"2024-08-11 06:18:43"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"45489158"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"56615"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"2024-08-11 06:19:39"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"489489"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"464654"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"7.1652"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"13.5641"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"members_bank_id"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18:10:49"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"2024-08-23 09:25:37"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"bank_card"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202512100426401765340800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data.data.before_money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data.data.after_money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data.data.usdt_money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data.data.members_bank_id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2025-12-10 04:26:40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2025-12-10 13:00:14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data.data.bank_card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data.data.qrcode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8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3ODYwODYsImV4cCI6NjAxNzcwNzg2MDI2LCJuYmYiOjE3NzA3ODYwODYsImp0aSI6IlB2ZzlyWTNaMVQyNFhVOUQiLCJzdWIiOiIxIiwicHJ2IjoiZGY4ODNkYjk3YmQwNWVmOGZmODUwODJkNjg2YzQ1ZTgzMmU1OTNhOSJ9.Y5hOgmU9P9t5ZfuKR2bzFqP1UaItZpGIb4wXmDTP6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70"/>
    <w:bookmarkStart w:id="71" w:name="通过拒绝"/>
    <w:p>
      <w:pPr>
        <w:pStyle w:val="5"/>
      </w:pPr>
      <w:r>
        <w:t xml:space="preserve">通过/拒绝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http://45.200.16.173:65535/admin_base/drawing/status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yNjY2MTk5LCJleHAiOjE3MjUyNTgxOTksIm5iZiI6MTcyMjY2NjE5OSwianRpIjoiTmtwYXU2bzA5TEI0eWhlRyIsInN1YiI6IjIiLCJwcnYiOiIyM2JkNWM4OTQ5ZjYwMGFkYjM5ZTcwMWM0MDA4NzJkYjdhNTk3NmY3In0.-xEMYcW3NOtHqRL2O2yXwcXZFhDuJVeDAu_eJSN9dZ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"2321321"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状态：1成功，0失败，5处理中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2321321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备注，拒绝必填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8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8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yNjY2MTk5LCJleHAiOjE3MjUyNTgxOTksIm5iZiI6MTcyMjY2NjE5OSwianRpIjoiTmtwYXU2bzA5TEI0eWhlRyIsInN1YiI6IjIiLCJwcnYiOiIyM2JkNWM4OTQ5ZjYwMGFkYjM5ZTcwMWM0MDA4NzJkYjdhNTk3NmY3In0.-xEMYcW3NOtHqRL2O2yXwcXZFhDuJVeDAu_eJSN9dZ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71"/>
    <w:bookmarkEnd w:id="72"/>
    <w:bookmarkStart w:id="74" w:name="会员反水"/>
    <w:p>
      <w:pPr>
        <w:pStyle w:val="4"/>
      </w:pPr>
      <w:r>
        <w:t xml:space="preserve">会员反水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73" w:name="获取数据-3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2025-10-17 13:47:57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http://45.200.16.18:60000/admin_base/member_fs_log/getlist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A1MzQxMjEsImV4cCI6NjAxNzYwNTM0MDYxLCJuYmYiOjE3NjA1MzQxMjEsImp0aSI6IktFWHNiME9JbEVydlBxMVAiLCJzdWIiOiIxIiwicHJ2IjoiZGY4ODNkYjk3YmQwNWVmOGZmODUwODJkNjg2YzQ1ZTgzMmU1OTNhOSJ9.tqONuA4sJz9miGu01M7qc-hCN76Gox37m-1ri99vi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状态：1已领取，0未领取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8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会员等级ID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data.data.fa_level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反水等级ID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data.data.fs_money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状态：1已领取，0未领取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领取时间</w:t>
            </w:r>
          </w:p>
        </w:tc>
      </w:tr>
    </w:tbl>
    <w:p>
      <w:pPr>
        <w:numPr>
          <w:ilvl w:val="0"/>
          <w:numId w:val="108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A1MzQxMjEsImV4cCI6NjAxNzYwNTM0MDYxLCJuYmYiOjE3NjA1MzQxMjEsImp0aSI6IktFWHNiME9JbEVydlBxMVAiLCJzdWIiOiIxIiwicHJ2IjoiZGY4ODNkYjk3YmQwNWVmOGZmODUwODJkNjg2YzQ1ZTgzMmU1OTNhOSJ9.tqONuA4sJz9miGu01M7qc-hCN76Gox37m-1ri99vi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73"/>
    <w:bookmarkEnd w:id="74"/>
    <w:bookmarkStart w:id="76" w:name="会员统计"/>
    <w:p>
      <w:pPr>
        <w:pStyle w:val="4"/>
      </w:pPr>
      <w:r>
        <w:t xml:space="preserve">会员统计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75" w:name="获取数据-4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http://45.200.16.18:65535/admin_base/member_tj/getlist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U5NDY4NjUsImV4cCI6NjAxNzI1OTQ2ODA1LCJuYmYiOjE3MjU5NDY4NjUsImp0aSI6IjRubFYyZlJXQW9WZEpwVFoiLCJzdWIiOiI3MjM5MTQwMDQ0OTE5Nzk5ODA4IiwicHJ2IjoiZGY4ODNkYjk3YmQwNWVmOGZmODUwODJkNjg2YzQ1ZTgzMmU1OTNhOSJ9.JXwj5Osm0BdVc3BekAnpGRVNc8zTJQCBaKd9Wwnr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8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"11223355"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"11223344"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"112233"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11345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"win_money"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data.data.drawing_money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data.data.drawing_count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充值笔数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data.data.recharge_money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提款金额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data.data.recharge_count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提款笔数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data.data.win_money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输赢金额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8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U5NDY4NjUsImV4cCI6NjAxNzI1OTQ2ODA1LCJuYmYiOjE3MjU5NDY4NjUsImp0aSI6IjRubFYyZlJXQW9WZEpwVFoiLCJzdWIiOiI3MjM5MTQwMDQ0OTE5Nzk5ODA4IiwicHJ2IjoiZGY4ODNkYjk3YmQwNWVmOGZmODUwODJkNjg2YzQ1ZTgzMmU1OTNhOSJ9.JXwj5Osm0BdVc3BekAnpGRVNc8zTJQCBaKd9Wwnr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75"/>
    <w:bookmarkEnd w:id="76"/>
    <w:bookmarkStart w:id="79" w:name="信用记录"/>
    <w:p>
      <w:pPr>
        <w:pStyle w:val="4"/>
      </w:pPr>
      <w:r>
        <w:t xml:space="preserve">信用记录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77" w:name="获取数据-5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http://45.200.16.18:65535/admin_base/credit/getlist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代理账号（选填）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会员账号（选填）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货币（选填）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8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"管理员对代理授权信用额度"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06:41:09"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"管理员对代理授权信用额度"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06:34:36"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"管理员对代理授权信用额度"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06:32:23"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04:08:57"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04:08:55"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data.data.agent_name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状态：1待审核，2已完成，3已取消. 状态为1的时候要可以操作同意或者拒绝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管理员对代理授权信用额度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2024-12-20 06:41:09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8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77"/>
    <w:bookmarkStart w:id="78" w:name="同意拒绝"/>
    <w:p>
      <w:pPr>
        <w:pStyle w:val="5"/>
      </w:pPr>
      <w:r>
        <w:t xml:space="preserve">同意/拒绝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http://45.200.16.18:65535/admin_base/credit/status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状态：2同意，3拒绝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8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9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"记录不存在"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78"/>
    <w:bookmarkEnd w:id="79"/>
    <w:bookmarkStart w:id="82" w:name="游戏记录"/>
    <w:p>
      <w:pPr>
        <w:pStyle w:val="4"/>
      </w:pPr>
      <w:r>
        <w:t xml:space="preserve">游戏记录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80" w:name="获取数据-6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http://45.200.16.18:65535/admin_base/gamerecord/getlist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00:00:00"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23:59:59"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结算状态：1已结算，2未结算，3无效注单，4已退款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2025-02-28 00:00:00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开始时间，默认当天开始时间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2025-02-28 23:59:59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结束时间，默认当天结束时间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9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"2025-02-28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data.data.rowid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2025-02-28 11:05:41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投注时间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投注金额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输赢结果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结算状态：1已结算，2未结算，3无效注单，4已退款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9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80"/>
    <w:bookmarkStart w:id="81" w:name="补采记录"/>
    <w:p>
      <w:pPr>
        <w:pStyle w:val="5"/>
      </w:pPr>
      <w:r>
        <w:t xml:space="preserve">补采记录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http://45.200.16.18:65535/admin_base/gamerecord/bu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结算状态：1已结算，2未结算，3无效注单，4已退款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2025-02-28 00:00:00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开始时间，默认当天开始时间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2025-02-28 23:59:59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结束时间，默认当天结束时间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9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data.data.rowid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2025-02-28 11:05:41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投注时间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投注金额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输赢结果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结算状态：1已结算，2未结算，3无效注单，4已退款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9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Q2NzQ3NzksImV4cCI6NjAxNzM0Njc0NzE5LCJuYmYiOjE3MzQ2NzQ3NzksImp0aSI6IlFTbTg0ZGkyejF4dWhBWE8iLCJzdWIiOiI3MjM5MTQwMDQ0OTE5Nzk5ODA4IiwicHJ2IjoiZGY4ODNkYjk3YmQwNWVmOGZmODUwODJkNjg2YzQ1ZTgzMmU1OTNhOSJ9.eAYg8h4qL-KJ2iKeygxlrTvBc5U4dC1_d0HK1yvl7-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81"/>
    <w:bookmarkEnd w:id="82"/>
    <w:bookmarkStart w:id="85" w:name="帐变记录"/>
    <w:p>
      <w:pPr>
        <w:pStyle w:val="4"/>
      </w:pPr>
      <w:r>
        <w:t xml:space="preserve">帐变记录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83" w:name="获取帐变类型数据"/>
    <w:p>
      <w:pPr>
        <w:pStyle w:val="5"/>
      </w:pPr>
      <w:r>
        <w:t xml:space="preserve">获取帐变类型数据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http://45.200.16.18:65535/admin_base/member/get_money_type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I1MjYxMzgsImV4cCI6NjAxNzQyNTI2MDc4LCJuYmYiOjE3NDI1MjYxMzgsImp0aSI6IjFiU3NobVJLb3luZzZkdzIiLCJzdWIiOiIxIiwicHJ2IjoiZGY4ODNkYjk3YmQwNWVmOGZmODUwODJkNjg2YzQ1ZTgzMmU1OTNhOSJ9.qBPwAc6okgmxGPUYAjCK69QFG26YGadERorNQCyVpw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9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"后台增加"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"后台扣除"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类型名称</w:t>
            </w:r>
          </w:p>
        </w:tc>
      </w:tr>
    </w:tbl>
    <w:p>
      <w:pPr>
        <w:numPr>
          <w:ilvl w:val="0"/>
          <w:numId w:val="109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I1MjYxMzgsImV4cCI6NjAxNzQyNTI2MDc4LCJuYmYiOjE3NDI1MjYxMzgsImp0aSI6IjFiU3NobVJLb3luZzZkdzIiLCJzdWIiOiIxIiwicHJ2IjoiZGY4ODNkYjk3YmQwNWVmOGZmODUwODJkNjg2YzQ1ZTgzMmU1OTNhOSJ9.qBPwAc6okgmxGPUYAjCK69QFG26YGadERorNQCyVpw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83"/>
    <w:bookmarkStart w:id="84" w:name="获取数据-7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http://45.200.16.18:65535/admin_base/money_log/getlist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I1MjYxMzgsImV4cCI6NjAxNzQyNTI2MDc4LCJuYmYiOjE3NDI1MjYxMzgsImp0aSI6IjFiU3NobVJLb3luZzZkdzIiLCJzdWIiOiIxIiwicHJ2IjoiZGY4ODNkYjk3YmQwNWVmOGZmODUwODJkNjg2YzQ1ZTgzMmU1OTNhOSJ9.qBPwAc6okgmxGPUYAjCK69QFG26YGadERorNQCyVpw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1增加，2减少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帐变类型ID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9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"202503170239261742179166"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"133295.0000"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"133298.0000"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"2025-03-17T02:39:26.000000Z"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"202502221055561740221756"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"1835.0000"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"2025-02-22T10:55:56.000000Z"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"202502220912151740215535"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"2025-02-22T09:12:15.000000Z"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"202502210429441740112184"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"1760.0000"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"2025-02-21T04:29:44.000000Z"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"202502210405241740110724"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"1760.0000"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"2025-02-21T04:05:24.000000Z"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"202502210402191740110539"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"1680.0000"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"2025-02-21T04:02:19.000000Z"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"202410311405481730383548"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"mm0021"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"2024-10-31T14:05:48.000000Z"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"202409281300491727528449"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"2024-09-28T13:00:49.000000Z"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"202409250511501727241110"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"2024-09-25T05:11:50.000000Z"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"202409140805361726301136"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"135895.0000"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"148240.0000"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"2024-09-14T08:05:36.000000Z"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"http://45.200.16.18:65535/admin_base/money_log/getlist?page=1"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"http://45.200.16.18:65535/admin_base/money_log/getlist?page=2"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"http://45.200.16.18:65535/admin_base/money_log/getlist?page=2"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"http://45.200.16.18:65535/admin_base/money_log/getlist"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202503170239261742179166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data.data.before_money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133295.0000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data.data.after_money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133298.0000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1增加，2减少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帐变类型ID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2025-03-17T02:39:26.000000Z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http://45.200.16.18:65535/admin_base/money_log/getlist?page=1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http://45.200.16.18:65535/admin_base/money_log/getlist?page=2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http://45.200.16.18:65535/admin_base/money_log/getlist?page=2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http://45.200.16.18:65535/admin_base/money_log/getlist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9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I1MjYxMzgsImV4cCI6NjAxNzQyNTI2MDc4LCJuYmYiOjE3NDI1MjYxMzgsImp0aSI6IjFiU3NobVJLb3luZzZkdzIiLCJzdWIiOiIxIiwicHJ2IjoiZGY4ODNkYjk3YmQwNWVmOGZmODUwODJkNjg2YzQ1ZTgzMmU1OTNhOSJ9.qBPwAc6okgmxGPUYAjCK69QFG26YGadERorNQCyVpw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84"/>
    <w:bookmarkEnd w:id="85"/>
    <w:bookmarkEnd w:id="86"/>
    <w:bookmarkStart w:id="102" w:name="站内通知"/>
    <w:p>
      <w:pPr>
        <w:pStyle w:val="3"/>
      </w:pPr>
      <w:r>
        <w:t xml:space="preserve">站内通知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91" w:name="通知列表"/>
    <w:p>
      <w:pPr>
        <w:pStyle w:val="4"/>
      </w:pPr>
      <w:r>
        <w:t xml:space="preserve">通知列表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87" w:name="获取数据-8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http://45.200.16.18:65535/admin_base/notify/getlist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U4MDg1MDEsImV4cCI6NjAxNzM1ODA4NDQxLCJuYmYiOjE3MzU4MDg1MDEsImp0aSI6Im1CWjExcUVVZ1d3OW91SnIiLCJzdWIiOiI3MjM5MTQwMDQ0OTE5Nzk5ODA4IiwicHJ2IjoiZGY4ODNkYjk3YmQwNWVmOGZmODUwODJkNjg2YzQ1ZTgzMmU1OTNhOSJ9.exiJXjNzKkilthOkP1xF-5GIIXWKB24oQSL70MoNh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9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02:47:22"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02:32:01"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02:31:08"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02:30:03"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02:29:18"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02:28:58"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02:20:21"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02:09:49"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02:07:35"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02:04:05"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通知范围：1所有人，2仅会员，3仅代理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啊啊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客户反馈内容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2024-07-26 02:47:22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总页码</w:t>
            </w:r>
          </w:p>
        </w:tc>
      </w:tr>
    </w:tbl>
    <w:p>
      <w:pPr>
        <w:numPr>
          <w:ilvl w:val="0"/>
          <w:numId w:val="110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"广泛大概"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"巨化股份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"2024-07-24 20:24:31"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"鬼饭店"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"挂号费电话反对"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"2024-07-24 20:24:31"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zU4MDg1MDEsImV4cCI6NjAxNzM1ODA4NDQxLCJuYmYiOjE3MzU4MDg1MDEsImp0aSI6Im1CWjExcUVVZ1d3OW91SnIiLCJzdWIiOiI3MjM5MTQwMDQ0OTE5Nzk5ODA4IiwicHJ2IjoiZGY4ODNkYjk3YmQwNWVmOGZmODUwODJkNjg2YzQ1ZTgzMmU1OTNhOSJ9.exiJXjNzKkilthOkP1xF-5GIIXWKB24oQSL70MoNh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87"/>
    <w:bookmarkStart w:id="88" w:name="删除数据"/>
    <w:p>
      <w:pPr>
        <w:pStyle w:val="5"/>
      </w:pPr>
      <w:r>
        <w:t xml:space="preserve">删除数据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http://45.200.16.173:65535/admin_base/notify/delete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0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88"/>
    <w:bookmarkStart w:id="89" w:name="新增通知"/>
    <w:p>
      <w:pPr>
        <w:pStyle w:val="5"/>
      </w:pPr>
      <w:r>
        <w:t xml:space="preserve">新增通知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http://45.200.16.173:65535/admin_base/notify/add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通知范围：1所有人，2仅会员，3仅代理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多语言集合，code，name，title，text ，key必须存在，value可以为空，中文必填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中文必填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0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"中文为默认语言，必须填写标题"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89"/>
    <w:bookmarkStart w:id="90" w:name="开启关闭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http://45.200.16.173:65535/admin_base/notify/status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0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0"/>
    <w:bookmarkEnd w:id="91"/>
    <w:bookmarkStart w:id="95" w:name="反馈列表"/>
    <w:p>
      <w:pPr>
        <w:pStyle w:val="4"/>
      </w:pPr>
      <w:r>
        <w:t xml:space="preserve">反馈列表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92" w:name="反馈列表-1"/>
    <w:p>
      <w:pPr>
        <w:pStyle w:val="5"/>
      </w:pPr>
      <w:r>
        <w:t xml:space="preserve">反馈列表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"功夫大师规划"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"text_t"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"你猜我是谁"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"feedback_type_id"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14:51:47"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07:08:21"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"feedback_type_text"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功夫大师规划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客户反馈内容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你猜我是谁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后台回复内容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data.data.feedback_type_id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反馈类型关联ID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2024-07-26 14:51:47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2024-07-26 07:08:21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data.data.feedback_type_text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0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2"/>
    <w:bookmarkStart w:id="93" w:name="回复反馈"/>
    <w:p>
      <w:pPr>
        <w:pStyle w:val="5"/>
      </w:pPr>
      <w:r>
        <w:t xml:space="preserve">回复反馈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http://45.200.16.173:65535/admin_base/feedback/reply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"text_t"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"你猜我是谁"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后台回复内容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1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"回复内容不能为空"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3"/>
    <w:bookmarkStart w:id="94" w:name="删除反馈"/>
    <w:p>
      <w:pPr>
        <w:pStyle w:val="5"/>
      </w:pPr>
      <w:r>
        <w:t xml:space="preserve">删除反馈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http://45.200.16.173:65535/admin_base/feedback/del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1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4"/>
    <w:bookmarkEnd w:id="95"/>
    <w:bookmarkStart w:id="101" w:name="反馈分类"/>
    <w:p>
      <w:pPr>
        <w:pStyle w:val="4"/>
      </w:pPr>
      <w:r>
        <w:t xml:space="preserve">反馈分类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96" w:name="分类列表"/>
    <w:p>
      <w:pPr>
        <w:pStyle w:val="5"/>
      </w:pPr>
      <w:r>
        <w:t xml:space="preserve">分类列表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总页码</w:t>
            </w:r>
          </w:p>
        </w:tc>
      </w:tr>
    </w:tbl>
    <w:p>
      <w:pPr>
        <w:numPr>
          <w:ilvl w:val="0"/>
          <w:numId w:val="11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6"/>
    <w:bookmarkStart w:id="97" w:name="新增分类"/>
    <w:p>
      <w:pPr>
        <w:pStyle w:val="5"/>
      </w:pPr>
      <w:r>
        <w:t xml:space="preserve">新增分类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1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 未知语系"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7"/>
    <w:bookmarkStart w:id="98" w:name="编辑分类"/>
    <w:p>
      <w:pPr>
        <w:pStyle w:val="5"/>
      </w:pPr>
      <w:r>
        <w:t xml:space="preserve">编辑分类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"默认分类名称aaaaa"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"啊啊aaaaaa"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1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8"/>
    <w:bookmarkStart w:id="99" w:name="删除分类"/>
    <w:p>
      <w:pPr>
        <w:pStyle w:val="5"/>
      </w:pPr>
      <w:r>
        <w:t xml:space="preserve">删除分类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99"/>
    <w:bookmarkStart w:id="100" w:name="分类开启关闭"/>
    <w:p>
      <w:pPr>
        <w:pStyle w:val="5"/>
      </w:pPr>
      <w:r>
        <w:t xml:space="preserve">分类开启/关闭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http://45.200.16.173:65535/admin_base/feedback/status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00"/>
    <w:bookmarkEnd w:id="101"/>
    <w:bookmarkEnd w:id="102"/>
    <w:bookmarkStart w:id="118" w:name="活动管理"/>
    <w:p>
      <w:pPr>
        <w:pStyle w:val="3"/>
      </w:pPr>
      <w:r>
        <w:t xml:space="preserve">活动管理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08" w:name="活动列表"/>
    <w:p>
      <w:pPr>
        <w:pStyle w:val="4"/>
      </w:pPr>
      <w:r>
        <w:t xml:space="preserve">活动列表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03" w:name="获取数据-9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"activity_class_id"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21:30:43"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21:30:46"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"activity_class_text"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活动类型关联ID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21:31:10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21:31:10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活动长时间有效：1是，0否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21:30:43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21:30:46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data.data.activity_class_text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data.data.lang_params.pc_img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data.data.lang_params.h5_img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data.data.lang_params.app_img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2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03"/>
    <w:bookmarkStart w:id="104" w:name="开启关闭-1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2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04"/>
    <w:bookmarkStart w:id="105" w:name="新增-1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"activity_class_id"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排序：数字越大越靠前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21:31:10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2024-08-19 21:31:10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活动长时间有效：1是，0否，该参数为1时开始时间和结束时间失效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语系代码，中文必填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语系简称，中文必填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我是活动内容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lang_params.pc_img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/45646/fdsfds.png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pc图片，中文必填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lang_params.h5_img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/789498/456.png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h5图片，中文必填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lang_params.app_img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/45564894/fefe.png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app图片，中文必填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2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"活动类型不能为空"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05"/>
    <w:bookmarkStart w:id="106" w:name="修改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11:11:10</w:t>
      </w:r>
    </w:p>
    <w:p>
      <w:pPr>
        <w:pStyle w:val="a9"/>
      </w:pPr>
      <w:r>
        <w:t xml:space="preserve">更新时间: 2025-04-13 11:11:10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"activity_class_id"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"我是活动内容11111111"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"/45646/fdsfds.png"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"/789498/456.png"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"/45564894/fefe.png"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排序：数字越大越靠前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21:31:10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2024-08-19 21:31:10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活动长时间有效：1是，0否，该参数为1时开始时间和结束时间失效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语系代码，中文必填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语系简称，中文必填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我是活动内容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lang_params.pc_img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/45646/fdsfds.png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pc图片，中文必填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lang_params.h5_img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/789498/456.png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h5图片，中文必填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lang_params.app_img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/45564894/fefe.png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app图片，中文必填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3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"活动类型不能为空"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06"/>
    <w:bookmarkStart w:id="107" w:name="删除-1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07"/>
    <w:bookmarkEnd w:id="108"/>
    <w:bookmarkStart w:id="111" w:name="申请审核"/>
    <w:p>
      <w:pPr>
        <w:pStyle w:val="4"/>
      </w:pPr>
      <w:r>
        <w:t xml:space="preserve">申请审核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09" w:name="获取数据-10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http://45.200.16.173:65535/admin_base/activity_apply/getlist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"activity_id"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活动列表数据ID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状态：1申请中，2申请通过，3申请拒绝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开始时间，默认当天开始时间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结束时间，默认当天结束时间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"activity_id"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"2024-08-20 15:58:57"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"2024-08-20 15:58:59"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"activity_class"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"默官方认分类名称aaa"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"activity_title"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"fdsfdsaaa啊啊啊"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状态：1申请中，2申请通过，3申请拒绝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2024-08-20 15:58:57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2024-08-20 15:58:59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通过/拒绝时间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默官方认分类名称aaa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fdsfdsaaa啊啊啊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3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Tk0MTQ2LCJleHAiOjE3MjY1ODYxNDYsIm5iZiI6MTcyMzk5NDE0NiwianRpIjoiTjY4RTE4YkM0RFVBa1RKSSIsInN1YiI6IjEiLCJwcnYiOiIyM2JkNWM4OTQ5ZjYwMGFkYjM5ZTcwMWM0MDA4NzJkYjdhNTk3NmY3In0.uPaofcXmhcjfvyVodeWYLvJUGmLBl1OZnHrxeIRp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09"/>
    <w:bookmarkStart w:id="110" w:name="通过拒绝-1"/>
    <w:p>
      <w:pPr>
        <w:pStyle w:val="5"/>
      </w:pPr>
      <w:r>
        <w:t xml:space="preserve">通过/拒绝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http://45.200.16.18:65535/admin_base/activity_apply/status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3NTg4MDgsImV4cCI6NjAxNzI2NzU4NzQ4LCJuYmYiOjE3MjY3NTg4MDgsImp0aSI6IlhIZ1RJU29CSFhjV0UxazciLCJzdWIiOiI3MjM5MTQwMDQ0OTE5Nzk5ODA4IiwicHJ2IjoiZGY4ODNkYjk3YmQwNWVmOGZmODUwODJkNjg2YzQ1ZTgzMmU1OTNhOSJ9.Sb565Dp8CjGZbwyDSFDqGtpYAD0jOBTzmNwT8hRBp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"功夫大师"</w:t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状态：1申请中，2申请通过，3申请拒绝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功夫大师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拒绝原因，拒绝必填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状态：1申请中，2申请通过，3申请拒绝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2024-08-20 15:58:57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2024-08-20 15:58:59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通过/拒绝时间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默官方认分类名称aaa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data.data.activity_title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fdsfdsaaa啊啊啊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3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3NTg4MDgsImV4cCI6NjAxNzI2NzU4NzQ4LCJuYmYiOjE3MjY3NTg4MDgsImp0aSI6IlhIZ1RJU29CSFhjV0UxazciLCJzdWIiOiI3MjM5MTQwMDQ0OTE5Nzk5ODA4IiwicHJ2IjoiZGY4ODNkYjk3YmQwNWVmOGZmODUwODJkNjg2YzQ1ZTgzMmU1OTNhOSJ9.Sb565Dp8CjGZbwyDSFDqGtpYAD0jOBTzmNwT8hRBp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10"/>
    <w:bookmarkEnd w:id="111"/>
    <w:bookmarkStart w:id="117" w:name="活动分类"/>
    <w:p>
      <w:pPr>
        <w:pStyle w:val="4"/>
      </w:pPr>
      <w:r>
        <w:t xml:space="preserve">活动分类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12" w:name="获取数据-11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http://45.200.16.173:65535/admin_base/activity_class/getlist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"默认分类名称aaaaa"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"啊啊aaaaaa"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3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12"/>
    <w:bookmarkStart w:id="113" w:name="开启关闭-2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http://45.200.16.173:65535/admin_base/activity_class/status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4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13"/>
    <w:bookmarkStart w:id="114" w:name="新增-2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http://45.200.16.173:65535/admin_base/activity_class/add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图片类型，哪个部位的图片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啊啊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4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4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 未知语系"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14"/>
    <w:bookmarkStart w:id="115" w:name="编辑-1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http://45.200.16.173:65535/admin_base/activity_class/update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"默官方认分类名称"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默官方认分类名称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图片类型，哪个部位的图片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啊啊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4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4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 未知语系"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15"/>
    <w:bookmarkStart w:id="116" w:name="删除-2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http://45.200.16.173:65535/admin_base/activity_class/delete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4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4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16"/>
    <w:bookmarkEnd w:id="117"/>
    <w:bookmarkEnd w:id="118"/>
    <w:bookmarkStart w:id="143" w:name="内容管理"/>
    <w:p>
      <w:pPr>
        <w:pStyle w:val="3"/>
      </w:pPr>
      <w:r>
        <w:t xml:space="preserve">内容管理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24" w:name="公告列表"/>
    <w:p>
      <w:pPr>
        <w:pStyle w:val="4"/>
      </w:pPr>
      <w:r>
        <w:t xml:space="preserve">公告列表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19" w:name="公告列表-1"/>
    <w:p>
      <w:pPr>
        <w:pStyle w:val="5"/>
      </w:pPr>
      <w:r>
        <w:t xml:space="preserve">公告列表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http://45.200.16.173:65535/admin_base/notice/getlist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4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"pop_up"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"2024-07-27 06:31:48"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"pop_up"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15:01:20"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"pop_up"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15:00:46"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"pop_up"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22:01:29"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h5，3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data.data.pop_up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是否弹窗：1是，0否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是否置顶：1是，0否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2024-07-27 06:31:48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4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19"/>
    <w:bookmarkStart w:id="120" w:name="新增公告"/>
    <w:p>
      <w:pPr>
        <w:pStyle w:val="5"/>
      </w:pPr>
      <w:r>
        <w:t xml:space="preserve">新增公告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http://45.200.16.173:65535/admin_base/notice/add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"pop_up"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通用，2 web，3 h5，4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是否弹窗：1是，0否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是否置顶：1是，0否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4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5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"中文为默认语言，必须填写标题"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0"/>
    <w:bookmarkStart w:id="121" w:name="编辑公告"/>
    <w:p>
      <w:pPr>
        <w:pStyle w:val="5"/>
      </w:pPr>
      <w:r>
        <w:t xml:space="preserve">编辑公告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http://45.200.16.173:65535/admin_base/notice/update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"pop_up"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通用，2 web，3 h5，4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是否弹窗：1是，0否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是否置顶：1是，0否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5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5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"中文为默认语言，必须填写标题"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1"/>
    <w:bookmarkStart w:id="122" w:name="删除公告"/>
    <w:p>
      <w:pPr>
        <w:pStyle w:val="5"/>
      </w:pPr>
      <w:r>
        <w:t xml:space="preserve">删除公告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http://45.200.16.173:65535/admin_base/notice/delete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5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5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2"/>
    <w:bookmarkStart w:id="123" w:name="开启关闭-3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http://45.200.16.173:65535/admin_base/notice/status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5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5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3"/>
    <w:bookmarkEnd w:id="124"/>
    <w:bookmarkStart w:id="130" w:name="banner"/>
    <w:p>
      <w:pPr>
        <w:pStyle w:val="4"/>
      </w:pPr>
      <w:r>
        <w:t xml:space="preserve">banner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25" w:name="获取数据-12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http://45.200.16.173:65535/admin_base/banner/getlist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5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"置后因实"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"TW"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"open_url"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"http://yoamed.ro/wjfxxxrti"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"里开度"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"uploads/images/banner/202407/27/a65eec8ce79edcc400998c2b8a49bf16.png"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"置后因实"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"TW"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"open_url"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"http://yoamed.ro/wjfxxxrti"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"里开度"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"uploads/images/banner/202407/27/a65eec8ce79edcc400998c2b8a49bf16.png"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"置后因实"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"TW"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"open_url"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"http://yoamed.ro/wjfxxxrti"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"里开度"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"uploads/images/banner/202407/27/a65eec8ce79edcc400998c2b8a49bf16.png"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置后因实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h5，3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是否在新窗口打开链接：1是，0否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data.data.open_url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http://yoamed.ro/wjfxxxrti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链接。open为1时必填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里开度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uploads/images/banner/202407/27/a65eec8ce79edcc400998c2b8a49bf16.png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5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5"/>
    <w:bookmarkStart w:id="126" w:name="新增-3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http://45.200.16.173:65535/admin_base/banner/add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"置后因实"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"TWa"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"http://yoamed.ro/wjfxxxrti"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"里开度"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"uploads/images/banner/202407/27/a65eec8ce79edcc400998c2b8a49bf16.png"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置后因实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h5，3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是否在新窗口打开链接：1是，0否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http://yoamed.ro/wjfxxxrti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链接。open为1时必填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里开度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uploads/images/banner/202407/27/a65eec8ce79edcc400998c2b8a49bf16.png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图片地址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5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6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"TWa 未知语系"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6"/>
    <w:bookmarkStart w:id="127" w:name="编辑-2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http://45.200.16.173:65535/admin_base/banner/update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"置后因实"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"http://yoamed.ro/wjfxxxrti"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"里开度"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"uploads/images/banner/202407/27/a65eec8ce79edcc400998c2b8a49bf16.png"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置后因实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h5，3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是否在新窗口打开链接：1是，0否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http://yoamed.ro/wjfxxxrti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链接。open为1时必填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里开度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uploads/images/banner/202407/27/a65eec8ce79edcc400998c2b8a49bf16.png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图片地址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6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6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"TWa 未知语系"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7"/>
    <w:bookmarkStart w:id="128" w:name="删除-3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http://45.200.16.173:65535/admin_base/banner/delete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6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6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8"/>
    <w:bookmarkStart w:id="129" w:name="开启关闭-4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http://45.200.16.173:65535/admin_base/banner/status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6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6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29"/>
    <w:bookmarkEnd w:id="130"/>
    <w:bookmarkStart w:id="136" w:name="单页列表"/>
    <w:p>
      <w:pPr>
        <w:pStyle w:val="4"/>
      </w:pPr>
      <w:r>
        <w:t xml:space="preserve">单页列表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20:55:02</w:t>
      </w:r>
    </w:p>
    <w:p>
      <w:pPr>
        <w:pStyle w:val="a9"/>
      </w:pPr>
      <w:r>
        <w:t xml:space="preserve">更新时间: 2025-05-25 21:57:58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31" w:name="获取数据-13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21:16:14</w:t>
      </w:r>
    </w:p>
    <w:p>
      <w:pPr>
        <w:pStyle w:val="a9"/>
      </w:pPr>
      <w:r>
        <w:t xml:space="preserve">更新时间: 2025-05-25 22:06:31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6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"gtghgtdhf"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"single_class_id"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"single_class_name"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"gfdgdf"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gtghgtdhf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data.data.single_class_id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data.data.single_class_name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gfdgdf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6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1"/>
    <w:bookmarkStart w:id="132" w:name="开启关闭-5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21:25:25</w:t>
      </w:r>
    </w:p>
    <w:p>
      <w:pPr>
        <w:pStyle w:val="a9"/>
      </w:pPr>
      <w:r>
        <w:t xml:space="preserve">更新时间: 2025-05-25 22:07:56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6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7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2"/>
    <w:bookmarkStart w:id="133" w:name="删除-4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21:30:24</w:t>
      </w:r>
    </w:p>
    <w:p>
      <w:pPr>
        <w:pStyle w:val="a9"/>
      </w:pPr>
      <w:r>
        <w:t xml:space="preserve">更新时间: 2025-05-25 22:17:01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638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7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7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3"/>
    <w:bookmarkStart w:id="134" w:name="新增-4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21:33:45</w:t>
      </w:r>
    </w:p>
    <w:p>
      <w:pPr>
        <w:pStyle w:val="a9"/>
      </w:pPr>
      <w:r>
        <w:t xml:space="preserve">更新时间: 2025-05-25 22:16:54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"gfgfdgfdgdf"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"single_class_id"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gfgfdgfdgdf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7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7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4"/>
    <w:bookmarkStart w:id="135" w:name="编辑-3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21:53:03</w:t>
      </w:r>
    </w:p>
    <w:p>
      <w:pPr>
        <w:pStyle w:val="a9"/>
      </w:pPr>
      <w:r>
        <w:t xml:space="preserve">更新时间: 2025-05-25 22:16:34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"543534111111543"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"single_class_id"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543534111111543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7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7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5"/>
    <w:bookmarkEnd w:id="136"/>
    <w:bookmarkStart w:id="142" w:name="单页分类"/>
    <w:p>
      <w:pPr>
        <w:pStyle w:val="4"/>
      </w:pPr>
      <w:r>
        <w:t xml:space="preserve">单页分类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21:57:34</w:t>
      </w:r>
    </w:p>
    <w:p>
      <w:pPr>
        <w:pStyle w:val="a9"/>
      </w:pPr>
      <w:r>
        <w:t xml:space="preserve">更新时间: 2025-05-25 21:57:34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37" w:name="获取数据-14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21:57:34</w:t>
      </w:r>
    </w:p>
    <w:p>
      <w:pPr>
        <w:pStyle w:val="a9"/>
      </w:pPr>
      <w:r>
        <w:t xml:space="preserve">更新时间: 2025-05-25 21:59:34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http://45.200.16.18:60000/admin_base/single_class/getlist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7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"gfgfdgfdgdf"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gfgfdgfdgdf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7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7"/>
    <w:bookmarkStart w:id="138" w:name="开启关闭-6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21:57:34</w:t>
      </w:r>
    </w:p>
    <w:p>
      <w:pPr>
        <w:pStyle w:val="a9"/>
      </w:pPr>
      <w:r>
        <w:t xml:space="preserve">更新时间: 2025-05-25 21:57:34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http://45.200.16.18:60000/admin_base/single_class/status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7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8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8"/>
    <w:bookmarkStart w:id="139" w:name="删除-5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21:57:34</w:t>
      </w:r>
    </w:p>
    <w:p>
      <w:pPr>
        <w:pStyle w:val="a9"/>
      </w:pPr>
      <w:r>
        <w:t xml:space="preserve">更新时间: 2025-05-25 21:57:34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http://45.200.16.18:60000/admin_base/single_class/delete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8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8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39"/>
    <w:bookmarkStart w:id="140" w:name="新增-5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21:57:34</w:t>
      </w:r>
    </w:p>
    <w:p>
      <w:pPr>
        <w:pStyle w:val="a9"/>
      </w:pPr>
      <w:r>
        <w:t xml:space="preserve">更新时间: 2025-05-25 21:57:34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http://45.200.16.18:60000/admin_base/single_class/add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"gfgfdgfdgdf"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gfgfdgfdgdf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8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8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40"/>
    <w:bookmarkStart w:id="141" w:name="编辑-4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2025-05-25 21:57:34</w:t>
      </w:r>
    </w:p>
    <w:p>
      <w:pPr>
        <w:pStyle w:val="a9"/>
      </w:pPr>
      <w:r>
        <w:t xml:space="preserve">更新时间: 2025-05-25 21:57:34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http://45.200.16.18:60000/admin_base/single_class/update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"543534543"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"ddddss"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gfgfdgfdgdf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8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8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41"/>
    <w:bookmarkEnd w:id="142"/>
    <w:bookmarkEnd w:id="143"/>
    <w:bookmarkStart w:id="161" w:name="支付管理"/>
    <w:p>
      <w:pPr>
        <w:pStyle w:val="3"/>
      </w:pPr>
      <w:r>
        <w:t xml:space="preserve">支付管理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49" w:name="支付通道"/>
    <w:p>
      <w:pPr>
        <w:pStyle w:val="4"/>
      </w:pPr>
      <w:r>
        <w:t xml:space="preserve">支付通道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44" w:name="获取数据-15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2025-12-22 22:18:35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http://45.200.16.18:65535/admin_base/payments/getlist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EzNjEwNDAsImV4cCI6NjAxNzQxMzYwOTgwLCJuYmYiOjE3NDEzNjEwNDAsImp0aSI6IkdMSFNnNUV2UTJ3alJRRFAiLCJzdWIiOiIxIiwicHJ2IjoiZGY4ODNkYjk3YmQwNWVmOGZmODUwODJkNjg2YzQ1ZTgzMmU1OTNhOSJ9.gkGXn60N5Ie5lwi5W0SN1JcmN9BUnE55Aytigs7i96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8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"merchant"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"M200075"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"5046dfc10a1c7f9473a9d2e77ab4dc07"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"http://ZmGCA4Aj2ZuDbY1UAarj.itxitongsf.xyz/api/services/app/Api_PayOrder/CreateOrderPay"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"wuyou_pay"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 14:24:51"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"2025-02-25 15:07:21"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"支付宝收款"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"12345649789"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"支付宝收款"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 14:43:55"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13:17:53"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"addres"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"fdsaf48gfdgfdsgfds"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"789.png"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 14:44:33"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13:17:05"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"银行卡转账"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"45649489494949849"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"北京市顺义区"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"666.0000"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"55555.0000"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"银行卡转账"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 15:19:25"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"2024-09-28 13:03:38"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"merchant"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"12345649789"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"http://127.0.0.51"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"pay_code"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"topay"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"give_money"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"TOpay"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"payments_type_id"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04:55:04"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04:55:04"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支付宝支付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三方商户号，type=1时参数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data.data.params.pay_key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5046dfc10a1c7f9473a9d2e77ab4dc07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三方商户密钥，type=1时参数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data.data.params.pay_url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http://ZmGCA4Aj2ZuDbY1UAarj.itxitongsf.xyz/api/services/app/Api_PayOrder/CreateOrderPay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三方支付链接，type=1时参数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data.data.params.pay_code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三方通道编码，type=1时参数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wuyou_pay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公司入款二维码图片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data.data.give_type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赠送方式：1不赠送。2按比例赠送，3按固定金额赠送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data.data.give_money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赠送数值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支付宝支付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data.data.payments_type_id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data.data.amount_type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金额类型：1手动输入，2固定金额，3通用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2024-08-29 14:24:51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2025-02-25 15:07:21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收款姓名，type=2时参数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12345649789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收款账号，type=2时参数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data.data.params.addres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fdsaf48gfdgfdsgfds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收款地址，type=3时参数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开户名，type=4时参数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开户行，type=4时参数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45649489494949849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data.data.params.address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北京市顺义区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8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EzNjEwNDAsImV4cCI6NjAxNzQxMzYwOTgwLCJuYmYiOjE3NDEzNjEwNDAsImp0aSI6IkdMSFNnNUV2UTJ3alJRRFAiLCJzdWIiOiIxIiwicHJ2IjoiZGY4ODNkYjk3YmQwNWVmOGZmODUwODJkNjg2YzQ1ZTgzMmU1OTNhOSJ9.gkGXn60N5Ie5lwi5W0SN1JcmN9BUnE55Aytigs7i96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44"/>
    <w:bookmarkStart w:id="145" w:name="新增-6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2025-12-22 22:18:34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http://45.200.16.173:65535/admin_base/payments/add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"微信在线"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"12345649789"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"http://127.0.0.51"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"aa123"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"随便玩"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"100,200,300,400"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"payments_type_id"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支持的货币集合支持的货币集合，该参数有4种组合，每种不一样，麻烦对接的时候联系核对下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三方商户号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params.pay_key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12345649789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三方商户密钥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params.pay_url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http://127.0.0.51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三方支付链接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params.pay_code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三方通道编码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公司入款二维码图片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金额类型：1手动输入，2固定金额，3通用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随便玩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赠送方式：1不赠送。2按比例赠送，3按固定金额赠送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赠送数值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金额类型：1手动输入，2固定金额，3通用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100,200,300,400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固定金额，小写逗号隔开 amount_type=2必填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8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9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"支付分类不存在"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45"/>
    <w:bookmarkStart w:id="146" w:name="编辑-5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2025-12-22 22:19:07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http://45.200.16.173:65535/admin_base/payments/update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"微信在线"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"12345649789"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"http://127.0.0.51"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"aa123"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"随便玩"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"100,200,300,400"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"payments_type_id"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支持的货币集合，该参数有4种组合，每种不一样，麻烦对接的时候联系核对下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三方商户号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params.pay_key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12345649789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三方商户密钥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params.pay_url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http://127.0.0.51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三方支付链接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params.pay_code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三方通道编码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公司入款二维码图片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金额类型：1手动输入，2固定金额，3通用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随便玩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赠送方式：1不赠送。2按比例赠送，3按固定金额赠送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赠送数值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金额类型：1手动输入，2固定金额，3通用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100,200,300,400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固定金额，小写逗号隔开 amount_type=2必填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9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9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"支付分类不存在"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46"/>
    <w:bookmarkStart w:id="147" w:name="删除-6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http://45.200.16.173:65535/admin_base/payments/delete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9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9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47"/>
    <w:bookmarkStart w:id="148" w:name="开启关闭-7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http://45.200.16.173:65535/admin_base/payments/status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9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19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48"/>
    <w:bookmarkEnd w:id="149"/>
    <w:bookmarkStart w:id="154" w:name="支付分类"/>
    <w:p>
      <w:pPr>
        <w:pStyle w:val="4"/>
      </w:pPr>
      <w:r>
        <w:t xml:space="preserve">支付分类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50" w:name="获取数据-16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2026-02-13 13:58:17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http://45.200.16.18:60000/admin_base/payments_type/getlist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5NjE1ODcsImV4cCI6NjAxNzcwOTYxNTI3LCJuYmYiOjE3NzA5NjE1ODcsImp0aSI6InFacWpDT0hqU3dRQm5pa2wiLCJzdWIiOiIxIiwicHJ2IjoiZGY4ODNkYjk3YmQwNWVmOGZmODUwODJkNjg2YzQ1ZTgzMmU1OTNhOSJ9.iKhViRlceb7ddIL7X-c7M6NwbCQZMLgcgVQ-RLKdV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9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"FPAY钱包"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"FPAY"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"虚拟币支付"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"http://45.200.16.18:60000/uploads/images/jklb//1d33b85c684d5a756989bc9dc546fae5.png"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"支付宝支付"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"http://45.200.16.18:60000/uploads/images/jklb//cc7296835b44c303f562627b9f8b1093.png"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"银联支付"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"http://45.200.16.18:60000/uploads/images/jklb//d651a72248e24d19cee0b569a771a597.png"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"wxpay"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"http://45.200.16.18:60000/uploads/images/jklb//9be246b756f2037639819d191629ec68.png"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"京东支付"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"京东支付"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"百度支付"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"百度支付"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FPAY钱包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19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5NjE1ODcsImV4cCI6NjAxNzcwOTYxNTI3LCJuYmYiOjE3NzA5NjE1ODcsImp0aSI6InFacWpDT0hqU3dRQm5pa2wiLCJzdWIiOiIxIiwicHJ2IjoiZGY4ODNkYjk3YmQwNWVmOGZmODUwODJkNjg2YzQ1ZTgzMmU1OTNhOSJ9.iKhViRlceb7ddIL7X-c7M6NwbCQZMLgcgVQ-RLKdV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0"/>
    <w:bookmarkStart w:id="151" w:name="编辑-6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2026-02-13 13:50:53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http://45.200.16.173:65535/admin_base/payments_type/update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EwMjA1LCJleHAiOjE3Mjc1MDIyMDUsIm5iZiI6MTcyNDkxMDIwNSwianRpIjoiQm0xOGF0OW85T0xabnE0VSIsInN1YiI6IjEiLCJwcnYiOiIyM2JkNWM4OTQ5ZjYwMGFkYjM5ZTcwMWM0MDA4NzJkYjdhNTk3NmY3In0._UV5Rm80-gb83b59lA-G787f048Gvt2SM2Ph50HMf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19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0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EwMjA1LCJleHAiOjE3Mjc1MDIyMDUsIm5iZiI6MTcyNDkxMDIwNSwianRpIjoiQm0xOGF0OW85T0xabnE0VSIsInN1YiI6IjEiLCJwcnYiOiIyM2JkNWM4OTQ5ZjYwMGFkYjM5ZTcwMWM0MDA4NzJkYjdhNTk3NmY3In0._UV5Rm80-gb83b59lA-G787f048Gvt2SM2Ph50HMf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1"/>
    <w:bookmarkStart w:id="152" w:name="开启关闭-8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http://45.200.16.173:65535/admin_base/payments_type/status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EwMjA1LCJleHAiOjE3Mjc1MDIyMDUsIm5iZiI6MTcyNDkxMDIwNSwianRpIjoiQm0xOGF0OW85T0xabnE0VSIsInN1YiI6IjEiLCJwcnYiOiIyM2JkNWM4OTQ5ZjYwMGFkYjM5ZTcwMWM0MDA4NzJkYjdhNTk3NmY3In0._UV5Rm80-gb83b59lA-G787f048Gvt2SM2Ph50HMf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0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"数据ID不能为空"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EwMjA1LCJleHAiOjE3Mjc1MDIyMDUsIm5iZiI6MTcyNDkxMDIwNSwianRpIjoiQm0xOGF0OW85T0xabnE0VSIsInN1YiI6IjEiLCJwcnYiOiIyM2JkNWM4OTQ5ZjYwMGFkYjM5ZTcwMWM0MDA4NzJkYjdhNTk3NmY3In0._UV5Rm80-gb83b59lA-G787f048Gvt2SM2Ph50HMf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2"/>
    <w:bookmarkStart w:id="153" w:name="新增-7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2026-02-13 13:50:54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http://45.200.16.173:65535/admin_base/payments_type/add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g4NzE0LCJleHAiOjE3Mjc1ODA3MTQsIm5iZiI6MTcyNDk4ODcxNCwianRpIjoiRmhIUlJBQUdTNEpYZjFPQSIsInN1YiI6IjEiLCJwcnYiOiIyM2JkNWM4OTQ5ZjYwMGFkYjM5ZTcwMWM0MDA4NzJkYjdhNTk3NmY3In0.xIou3NkhNxtRjpLaceRMJAyAGvf_HNxhgF-FLkrdf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0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"分类标识已存在"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g4NzE0LCJleHAiOjE3Mjc1ODA3MTQsIm5iZiI6MTcyNDk4ODcxNCwianRpIjoiRmhIUlJBQUdTNEpYZjFPQSIsInN1YiI6IjEiLCJwcnYiOiIyM2JkNWM4OTQ5ZjYwMGFkYjM5ZTcwMWM0MDA4NzJkYjdhNTk3NmY3In0.xIou3NkhNxtRjpLaceRMJAyAGvf_HNxhgF-FLkrdf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3"/>
    <w:bookmarkEnd w:id="154"/>
    <w:bookmarkStart w:id="160" w:name="银行列表"/>
    <w:p>
      <w:pPr>
        <w:pStyle w:val="4"/>
      </w:pPr>
      <w:r>
        <w:t xml:space="preserve">银行列表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55" w:name="获取数据-17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http://45.200.16.18:65535/admin_base/bank/getlist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EzNDk5MzgsImV4cCI6NjAxNzQxMzQ5ODc4LCJuYmYiOjE3NDEzNDk5MzgsImp0aSI6IlQzcXMzMmQ3ckNadm4zOUgiLCJzdWIiOiIxIiwicHJ2IjoiZGY4ODNkYjk3YmQwNWVmOGZmODUwODJkNjg2YzQ1ZTgzMmU1OTNhOSJ9.jFZSHRiPNoDBV-E1dkDRF6CWUXwPYGg21acu2GHnV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"2025-02-25 12:06:41"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"2025-02-25 12:06:41"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"2024-09-29 15:29:16"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"2024-09-29 15:29:16"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 03:09:31"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"2025-02-26 13:29:40"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"https://apis.meishi.bet/uploads/images/bankicon/USDT.png"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"KHR"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"THB"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"2024-08-30 03:09:00"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 13:36:59"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2025-02-25 12:06:41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2025-02-25 12:06:41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0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EzNDk5MzgsImV4cCI6NjAxNzQxMzQ5ODc4LCJuYmYiOjE3NDEzNDk5MzgsImp0aSI6IlQzcXMzMmQ3ckNadm4zOUgiLCJzdWIiOiIxIiwicHJ2IjoiZGY4ODNkYjk3YmQwNWVmOGZmODUwODJkNjg2YzQ1ZTgzMmU1OTNhOSJ9.jFZSHRiPNoDBV-E1dkDRF6CWUXwPYGg21acu2GHnV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5"/>
    <w:bookmarkStart w:id="156" w:name="新增-8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http://45.200.16.18:65535/admin_base/bank/add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0ODUxNzQsImV4cCI6NjAxNzQwNDg1MTE0LCJuYmYiOjE3NDA0ODUxNzQsImp0aSI6IkR0T0lqQ0VxRFI3anJ5UnciLCJzdWIiOiI3MjM5MTQwMDQ0OTE5Nzk5ODA4IiwicHJ2IjoiZGY4ODNkYjk3YmQwNWVmOGZmODUwODJkNjg2YzQ1ZTgzMmU1OTNhOSJ9.q9y_VAig2ZS6rluUPiSOxY02zcwOFOWN8OKqP3DZ2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0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"支持的货币集合数据类型错误"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0ODUxNzQsImV4cCI6NjAxNzQwNDg1MTE0LCJuYmYiOjE3NDA0ODUxNzQsImp0aSI6IkR0T0lqQ0VxRFI3anJ5UnciLCJzdWIiOiI3MjM5MTQwMDQ0OTE5Nzk5ODA4IiwicHJ2IjoiZGY4ODNkYjk3YmQwNWVmOGZmODUwODJkNjg2YzQ1ZTgzMmU1OTNhOSJ9.q9y_VAig2ZS6rluUPiSOxY02zcwOFOWN8OKqP3DZ2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6"/>
    <w:bookmarkStart w:id="157" w:name="编辑-7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http://45.200.16.173:65535/admin_base/bank/update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1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"支持的货币集合数据类型错误"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7"/>
    <w:bookmarkStart w:id="158" w:name="删除-7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http://45.200.16.173:65535/admin_base/bank/delete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1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8"/>
    <w:bookmarkStart w:id="159" w:name="开启关闭-9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http://45.200.16.173:65535/admin_base/bank/status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0OTI2ODQxLCJleHAiOjE3Mjc1MTg4NDEsIm5iZiI6MTcyNDkyNjg0MSwianRpIjoiRDVyTDQwVlczZDVYbzF3NCIsInN1YiI6IjEiLCJwcnYiOiIyM2JkNWM4OTQ5ZjYwMGFkYjM5ZTcwMWM0MDA4NzJkYjdhNTk3NmY3In0.Wk4wTyhN1vjQ7Ay822xRJg0lRrYdL4tXAFK22TXqW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59"/>
    <w:bookmarkEnd w:id="160"/>
    <w:bookmarkEnd w:id="161"/>
    <w:bookmarkStart w:id="199" w:name="接口管理"/>
    <w:p>
      <w:pPr>
        <w:pStyle w:val="3"/>
      </w:pPr>
      <w:r>
        <w:t xml:space="preserve">接口管理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69" w:name="接口key"/>
    <w:p>
      <w:pPr>
        <w:pStyle w:val="4"/>
      </w:pPr>
      <w:r>
        <w:t xml:space="preserve">接口KEY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62" w:name="获取数据-18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2025-07-21 16:55:59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http://45.200.16.173:60000/admin_base/api_code/getlist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1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62"/>
    <w:bookmarkStart w:id="163" w:name="新增-9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http://45.200.16.173:65535/admin_base/api_code/add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"接口名称"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1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63"/>
    <w:bookmarkStart w:id="164" w:name="修改-1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http://45.200.16.173:65535/admin_base/api_code/update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"接口名称"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64"/>
    <w:bookmarkStart w:id="165" w:name="删除-8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http://45.200.16.173:65535/admin_base/api_code/delete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65"/>
    <w:bookmarkStart w:id="166" w:name="开启关闭-10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http://45.200.16.173:65535/admin_base/api_code/status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2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66"/>
    <w:bookmarkStart w:id="167" w:name="获取商户余额-不用管通用或单接口后端识别"/>
    <w:p>
      <w:pPr>
        <w:pStyle w:val="5"/>
      </w:pPr>
      <w:r>
        <w:t xml:space="preserve">获取商户余额-不用管通用或单接口，后端识别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2025-07-21 17:08:37</w:t>
      </w:r>
    </w:p>
    <w:p>
      <w:pPr>
        <w:pStyle w:val="a9"/>
      </w:pPr>
      <w:r>
        <w:t xml:space="preserve">更新时间: 2025-07-22 21:26:43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http://45.200.16.18:60000/admin_base/api_code/credit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TMwODgxNzksImV4cCI6NjAxNzUzMDg4MTE5LCJuYmYiOjE3NTMwODgxNzksImp0aSI6InBMZ2NXbGFWajZrRk56THUiLCJzdWIiOiIxIiwicHJ2IjoiZGY4ODNkYjk3YmQwNWVmOGZmODUwODJkNjg2YzQ1ZTgzMmU1OTNhOSJ9.gB7nNQnvV_UfJlqB4mr6dKjJ0Vu8L4NaXbGOYSNMR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接口额度，如果是通用商户，不管请求什么接口都是返回通用额度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</w:tbl>
    <w:p>
      <w:pPr>
        <w:numPr>
          <w:ilvl w:val="0"/>
          <w:numId w:val="122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TMwODgxNzksImV4cCI6NjAxNzUzMDg4MTE5LCJuYmYiOjE3NTMwODgxNzksImp0aSI6InBMZ2NXbGFWajZrRk56THUiLCJzdWIiOiIxIiwicHJ2IjoiZGY4ODNkYjk3YmQwNWVmOGZmODUwODJkNjg2YzQ1ZTgzMmU1OTNhOSJ9.gB7nNQnvV_UfJlqB4mr6dKjJ0Vu8L4NaXbGOYSNMR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67"/>
    <w:bookmarkStart w:id="168" w:name="批量开启关闭"/>
    <w:p>
      <w:pPr>
        <w:pStyle w:val="5"/>
      </w:pPr>
      <w:r>
        <w:t xml:space="preserve">批量开启/关闭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2025-12-02 10:53:13</w:t>
      </w:r>
    </w:p>
    <w:p>
      <w:pPr>
        <w:pStyle w:val="a9"/>
      </w:pPr>
      <w:r>
        <w:t xml:space="preserve">更新时间: 2025-12-02 11:01:11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http://45.200.16.173:65535/admin_base/api_code/status_all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2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68"/>
    <w:bookmarkEnd w:id="169"/>
    <w:bookmarkStart w:id="177" w:name="接口分类"/>
    <w:p>
      <w:pPr>
        <w:pStyle w:val="4"/>
      </w:pPr>
      <w:r>
        <w:t xml:space="preserve">接口分类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70" w:name="获取数据-19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2026-02-10 02:02:32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http://45.200.16.18:60000/admin_base/interfaces/getlist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2NTk4NjcsImV4cCI6NjAxNzcwNjU5ODA3LCJuYmYiOjE3NzA2NTk4NjcsImp0aSI6InpBdGJlamNDSXViYjVZSjciLCJzdWIiOiIxIiwicHJ2IjoiZGY4ODNkYjk3YmQwNWVmOGZmODUwODJkNjg2YzQ1ZTgzMmU1OTNhOSJ9.cixbMu2huY9gpR31DriHww0jLPiQ91EyrXqOoe8gk8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data.data.se_img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是否存在二级页面：1是，0否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中文为默认语言，必填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中文为默认语言，必填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背景大图</w:t>
            </w:r>
          </w:p>
        </w:tc>
      </w:tr>
    </w:tbl>
    <w:p>
      <w:pPr>
        <w:numPr>
          <w:ilvl w:val="0"/>
          <w:numId w:val="123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zA2NTk4NjcsImV4cCI6NjAxNzcwNjU5ODA3LCJuYmYiOjE3NzA2NTk4NjcsImp0aSI6InpBdGJlamNDSXViYjVZSjciLCJzdWIiOiIxIiwicHJ2IjoiZGY4ODNkYjk3YmQwNWVmOGZmODUwODJkNjg2YzQ1ZTgzMmU1OTNhOSJ9.cixbMu2huY9gpR31DriHww0jLPiQ91EyrXqOoe8gk8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0"/>
    <w:bookmarkStart w:id="171" w:name="新增-10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2026-02-10 02:00:44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中文为默认语言，必填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中文为默认语言，必填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是否存在二级页面：1是，0否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背景大图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1"/>
    <w:bookmarkStart w:id="172" w:name="修改-2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2026-02-10 02:01:28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中文为默认语言，必填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中文为默认语言，必填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是否存在二级页面：1是，0否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背景大图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3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2"/>
    <w:bookmarkStart w:id="173" w:name="删除-9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3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3"/>
    <w:bookmarkStart w:id="174" w:name="开启关闭-11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3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4"/>
    <w:bookmarkStart w:id="175" w:name="获取分类标识"/>
    <w:p>
      <w:pPr>
        <w:pStyle w:val="5"/>
      </w:pPr>
      <w:r>
        <w:t xml:space="preserve">获取分类标识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http://45.200.16.18:65535/admin_base/interfaces/class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M1NDAsImV4cCI6NjAxNzI2NDAzNDgwLCJuYmYiOjE3MjY0MDM1NDAsImp0aSI6IlJCYWNxN3JUZ3Y2ZWZPbmIiLCJzdWIiOiI3MjM5MTQwMDQ0OTE5Nzk5ODA4IiwicHJ2IjoiZGY4ODNkYjk3YmQwNWVmOGZmODUwODJkNjg2YzQ1ZTgzMmU1OTNhOSJ9.pFlO13ub5w6ymjFS8mDGy6ICnghUMxMBbTSRbSRdQv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"捕鱼"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"彩票"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4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M1NDAsImV4cCI6NjAxNzI2NDAzNDgwLCJuYmYiOjE3MjY0MDM1NDAsImp0aSI6IlJCYWNxN3JUZ3Y2ZWZPbmIiLCJzdWIiOiI3MjM5MTQwMDQ0OTE5Nzk5ODA4IiwicHJ2IjoiZGY4ODNkYjk3YmQwNWVmOGZmODUwODJkNjg2YzQ1ZTgzMmU1OTNhOSJ9.pFlO13ub5w6ymjFS8mDGy6ICnghUMxMBbTSRbSRdQv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5"/>
    <w:bookmarkStart w:id="176" w:name="开启关闭二级分类"/>
    <w:p>
      <w:pPr>
        <w:pStyle w:val="5"/>
      </w:pPr>
      <w:r>
        <w:t xml:space="preserve">开启/关闭二级分类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2025-07-26 18:33:24</w:t>
      </w:r>
    </w:p>
    <w:p>
      <w:pPr>
        <w:pStyle w:val="a9"/>
      </w:pPr>
      <w:r>
        <w:t xml:space="preserve">更新时间: 2025-07-26 18:48:14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http://45.200.16.18:60000/admin_base/interfaces/category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TMwODgxNzksImV4cCI6NjAxNzUzMDg4MTE5LCJuYmYiOjE3NTMwODgxNzksImp0aSI6InBMZ2NXbGFWajZrRk56THUiLCJzdWIiOiIxIiwicHJ2IjoiZGY4ODNkYjk3YmQwNWVmOGZmODUwODJkNjg2YzQ1ZTgzMmU1OTNhOSJ9.gB7nNQnvV_UfJlqB4mr6dKjJ0Vu8L4NaXbGOYSNMR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4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4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TMwODgxNzksImV4cCI6NjAxNzUzMDg4MTE5LCJuYmYiOjE3NTMwODgxNzksImp0aSI6InBMZ2NXbGFWajZrRk56THUiLCJzdWIiOiIxIiwicHJ2IjoiZGY4ODNkYjk3YmQwNWVmOGZmODUwODJkNjg2YzQ1ZTgzMmU1OTNhOSJ9.gB7nNQnvV_UfJlqB4mr6dKjJ0Vu8L4NaXbGOYSNMR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6"/>
    <w:bookmarkEnd w:id="177"/>
    <w:bookmarkStart w:id="189" w:name="接口列表"/>
    <w:p>
      <w:pPr>
        <w:pStyle w:val="4"/>
      </w:pPr>
      <w:r>
        <w:t xml:space="preserve">接口列表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78" w:name="获取数据-20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http://45.200.16.18:65535/admin_base/interfaceslist/getlist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5MjczOTcsImV4cCI6NjAxNzI2OTI3MzM3LCJuYmYiOjE3MjY5MjczOTcsImp0aSI6IkhKczV0TlFsbGdDbVNPOUwiLCJzdWIiOiI3MjM5MTQwMDQ0OTE5Nzk5ODA4IiwicHJ2IjoiZGY4ODNkYjk3YmQwNWVmOGZmODUwODJkNjg2YzQ1ZTgzMmU1OTNhOSJ9.9AaYs63WsZ8SVN756DxRfa3PkiadrKKeRAAiL83p8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4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"沙巴体育"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"沙巴体育"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"http://45.200.16.18:65535/uploads/images/jklb/202409/23/723ae30c16bdfa84eb7ef533b9a627fa.jpg"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14:22:52"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14:22:52"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"三昇体育"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"三昇体育"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"http://45.200.16.18:65535/uploads/images/jklb/202409/23/7f900966c5de2e985c5100e3ed7b44dc.jpg"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14:22:19"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14:22:19"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"TF雷火电竞"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"TF雷火电竞"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"http://45.200.16.18:65535/uploads/images/jklb/202409/23/3eba864386923b00271ea81cbdbcc846.jpg"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14:21:43"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14:21:43"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"LEG乐游"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"LEG乐游"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"http://45.200.16.18:65535/uploads/images/jklb/202409/23/a1621fb445456948b5895ec2c4301a89.jpg"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14:20:58"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14:20:58"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"DG视讯"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"http://45.200.16.18:65535/uploads/images/jklb/202409/23/59b4d9ea149418a9c81bd49f18c8e561.jpg"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14:20:05"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14:20:05"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"AG视讯"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"http://45.200.16.18:65535/uploads/images/jklb/202409/23/778b9336160b00da7b245825f190224e.jpg"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"VND"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14:13:12"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14:13:12"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"BSQP"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"百胜棋牌"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"百胜棋牌"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"BSQP"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"BSQP"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"http://45.200.16.18:65535/uploads/images/jklb/202409/23/617cd526b50b9e419210c518d244b462.jpg"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14:10:41"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"2024-09-23 14:10:41"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沙巴体育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沙巴体育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游戏代码，同code参数一样，可以忽略，后端处理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PC大图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data.data.pc_logo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data.data.pc_drop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PC下拉图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data.data.h5_logo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http://45.200.16.18:65535/uploads/images/jklb/202409/23/723ae30c16bdfa84eb7ef533b9a627fa.jpg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2024-09-23 14:22:52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2024-09-23 14:22:52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4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5MjczOTcsImV4cCI6NjAxNzI2OTI3MzM3LCJuYmYiOjE3MjY5MjczOTcsImp0aSI6IkhKczV0TlFsbGdDbVNPOUwiLCJzdWIiOiI3MjM5MTQwMDQ0OTE5Nzk5ODA4IiwicHJ2IjoiZGY4ODNkYjk3YmQwNWVmOGZmODUwODJkNjg2YzQ1ZTgzMmU1OTNhOSJ9.9AaYs63WsZ8SVN756DxRfa3PkiadrKKeRAAiL83p8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8"/>
    <w:bookmarkStart w:id="179" w:name="新增-11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http://45.200.16.173:65535/admin_base/interfaceslist/add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"PC大图"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 logo"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"PC下拉图"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"H5 LOGO"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PC大图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PC大图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PC下拉图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PC下拉图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中文为默认语言，必填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数据名称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4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4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 未知语系"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79"/>
    <w:bookmarkStart w:id="180" w:name="编辑-8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2025-04-24 14:46:26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http://45.200.16.18:60000/admin_base/interfaceslist/update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0NzcxNDcsImV4cCI6NjAxNzQ1NDc3MDg3LCJuYmYiOjE3NDU0NzcxNDcsImp0aSI6Iks1RkZucnR0dXNSZ1lXNTQiLCJzdWIiOiIxIiwicHJ2IjoiZGY4ODNkYjk3YmQwNWVmOGZmODUwODJkNjg2YzQ1ZTgzMmU1OTNhOSJ9.qrvwRZ8xQrOiJjj2xXZJ6-2vBxZ96q3bIUpvYDJWm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"PC大图"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 logo"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"pc_drop"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"PC下拉图"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"h5_logo"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"H5 LOGO"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终端：1 web，2 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PC大图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PC大图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PC下拉图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PC下拉图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数据名称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4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4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 未知语系"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DU0NzcxNDcsImV4cCI6NjAxNzQ1NDc3MDg3LCJuYmYiOjE3NDU0NzcxNDcsImp0aSI6Iks1RkZucnR0dXNSZ1lXNTQiLCJzdWIiOiIxIiwicHJ2IjoiZGY4ODNkYjk3YmQwNWVmOGZmODUwODJkNjg2YzQ1ZTgzMmU1OTNhOSJ9.qrvwRZ8xQrOiJjj2xXZJ6-2vBxZ96q3bIUpvYDJWm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0"/>
    <w:bookmarkStart w:id="181" w:name="删除-10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http://45.200.16.173:65535/admin_base/interfaceslist/delete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4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5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1"/>
    <w:bookmarkStart w:id="182" w:name="开启关闭-12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http://45.200.16.173:65535/admin_base/interfaceslist/status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5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5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2"/>
    <w:bookmarkStart w:id="183" w:name="获取分类标识-1"/>
    <w:p>
      <w:pPr>
        <w:pStyle w:val="5"/>
      </w:pPr>
      <w:r>
        <w:t xml:space="preserve">获取分类标识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http://45.200.16.18:65535/admin_base/interfaces/class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M1NDAsImV4cCI6NjAxNzI2NDAzNDgwLCJuYmYiOjE3MjY0MDM1NDAsImp0aSI6IlJCYWNxN3JUZ3Y2ZWZPbmIiLCJzdWIiOiI3MjM5MTQwMDQ0OTE5Nzk5ODA4IiwicHJ2IjoiZGY4ODNkYjk3YmQwNWVmOGZmODUwODJkNjg2YzQ1ZTgzMmU1OTNhOSJ9.pFlO13ub5w6ymjFS8mDGy6ICnghUMxMBbTSRbSRdQv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5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"捕鱼"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"彩票"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5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M1NDAsImV4cCI6NjAxNzI2NDAzNDgwLCJuYmYiOjE3MjY0MDM1NDAsImp0aSI6IlJCYWNxN3JUZ3Y2ZWZPbmIiLCJzdWIiOiI3MjM5MTQwMDQ0OTE5Nzk5ODA4IiwicHJ2IjoiZGY4ODNkYjk3YmQwNWVmOGZmODUwODJkNjg2YzQ1ZTgzMmU1OTNhOSJ9.pFlO13ub5w6ymjFS8mDGy6ICnghUMxMBbTSRbSRdQv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3"/>
    <w:bookmarkStart w:id="184" w:name="正常维护中"/>
    <w:p>
      <w:pPr>
        <w:pStyle w:val="5"/>
      </w:pPr>
      <w:r>
        <w:t xml:space="preserve">正常/维护中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2025-08-05 23:18:08</w:t>
      </w:r>
    </w:p>
    <w:p>
      <w:pPr>
        <w:pStyle w:val="a9"/>
      </w:pPr>
      <w:r>
        <w:t xml:space="preserve">更新时间: 2025-08-05 23:21:14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http://45.200.16.173:65535/admin_base/interfaceslist/status_s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开关：1正常 ，0维护中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5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5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4"/>
    <w:bookmarkStart w:id="185" w:name="批量开启关闭-1"/>
    <w:p>
      <w:pPr>
        <w:pStyle w:val="5"/>
      </w:pPr>
      <w:r>
        <w:t xml:space="preserve">批量开启/关闭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2025-12-02 11:01:48</w:t>
      </w:r>
    </w:p>
    <w:p>
      <w:pPr>
        <w:pStyle w:val="a9"/>
      </w:pPr>
      <w:r>
        <w:t xml:space="preserve">更新时间: 2025-12-02 11:02:34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http://45.200.16.173:65535/admin_base/interfaceslist/status_all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5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5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5"/>
    <w:bookmarkStart w:id="186" w:name="批量正常维护中"/>
    <w:p>
      <w:pPr>
        <w:pStyle w:val="5"/>
      </w:pPr>
      <w:r>
        <w:t xml:space="preserve">批量正常/维护中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2025-12-02 11:04:33</w:t>
      </w:r>
    </w:p>
    <w:p>
      <w:pPr>
        <w:pStyle w:val="a9"/>
      </w:pPr>
      <w:r>
        <w:t xml:space="preserve">更新时间: 2025-12-02 11:05:20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http://45.200.16.173:65535/admin_base/interfaceslist/status_s_all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5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6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6"/>
    <w:bookmarkStart w:id="187" w:name="批量删除"/>
    <w:p>
      <w:pPr>
        <w:pStyle w:val="5"/>
      </w:pPr>
      <w:r>
        <w:t xml:space="preserve">批量删除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2025-12-02 11:09:39</w:t>
      </w:r>
    </w:p>
    <w:p>
      <w:pPr>
        <w:pStyle w:val="a9"/>
      </w:pPr>
      <w:r>
        <w:t xml:space="preserve">更新时间: 2025-12-02 11:10:12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http://45.200.16.173:65535/admin_base/interfaceslist/delete_all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6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6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7"/>
    <w:bookmarkStart w:id="188" w:name="附属游戏开启关闭支持批量"/>
    <w:p>
      <w:pPr>
        <w:pStyle w:val="5"/>
      </w:pPr>
      <w:r>
        <w:t xml:space="preserve">附属游戏开启/关闭，支持批量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2026-01-09 11:28:53</w:t>
      </w:r>
    </w:p>
    <w:p>
      <w:pPr>
        <w:pStyle w:val="a9"/>
      </w:pPr>
      <w:r>
        <w:t xml:space="preserve">更新时间: 2026-01-09 11:38:49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http://45.200.16.18:60000/admin_base/interfaceslist/category_status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c4ODAwODksImV4cCI6NjAxNzY3ODgwMDI5LCJuYmYiOjE3Njc4ODAwODksImp0aSI6IllUMm1ldVRjREM2dURoeDEiLCJzdWIiOiIxIiwicHJ2IjoiZGY4ODNkYjk3YmQwNWVmOGZmODUwODJkNjg2YzQ1ZTgzMmU1OTNhOSJ9.PRcyxUC9xJOO2SryXyPf9NjuzQ-NeaPZTY1B8qtc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附属游戏：1是，0否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6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6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c4ODAwODksImV4cCI6NjAxNzY3ODgwMDI5LCJuYmYiOjE3Njc4ODAwODksImp0aSI6IllUMm1ldVRjREM2dURoeDEiLCJzdWIiOiIxIiwicHJ2IjoiZGY4ODNkYjk3YmQwNWVmOGZmODUwODJkNjg2YzQ1ZTgzMmU1OTNhOSJ9.PRcyxUC9xJOO2SryXyPf9NjuzQ-NeaPZTY1B8qtc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88"/>
    <w:bookmarkEnd w:id="189"/>
    <w:bookmarkStart w:id="198" w:name="子游戏列表"/>
    <w:p>
      <w:pPr>
        <w:pStyle w:val="4"/>
      </w:pPr>
      <w:r>
        <w:t xml:space="preserve">子游戏列表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190" w:name="获取数据-21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11:11:11</w:t>
      </w:r>
    </w:p>
    <w:p>
      <w:pPr>
        <w:pStyle w:val="a9"/>
      </w:pPr>
      <w:r>
        <w:t xml:space="preserve">更新时间: 2025-04-13 11:11:11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http://45.200.16.18:65535/admin_base/gamelist/getlist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6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"fsfs"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"hot"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"new"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"特使1"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"new"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"http://45.200.16.18:65535/uploads/images/jklb/202409/22/74085e6f018ff2b9796e908c6e058101.png"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"测试1"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"测试2"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"测试3"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"测试4"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"测试5"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"测试6"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"测试7"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"测试8"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"测试9"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"测试10"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"http://45.200.16.18:65535/uploads/images/jklb/202409/21/a96dc6c4e246b68e42f4bb252eb3b463.png"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"我是标题1"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"http://45.200.16.18:65535/uploads/images/jklb/202409/21/81426dddcb94d6d971717891fee4cdef.png"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6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0"/>
    <w:bookmarkStart w:id="191" w:name="新增-12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http://45.200.16.18:65535/admin_base/gamelist/add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6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6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"游戏类型不存在"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1"/>
    <w:bookmarkStart w:id="192" w:name="编辑-9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http://45.200.16.18:65535/admin_base/gamelist/update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排序，数字越大越靠前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子游戏代码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支持的货币集合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6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7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"游戏类型不存在"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2"/>
    <w:bookmarkStart w:id="193" w:name="删除-11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http://45.200.16.18:65535/admin_base/gamelist/delete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7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7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3"/>
    <w:bookmarkStart w:id="194" w:name="开启关闭-13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http://45.200.16.18:65535/admin_base/gamelist/status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7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7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4"/>
    <w:bookmarkStart w:id="195" w:name="获取type参数游戏分类标识"/>
    <w:p>
      <w:pPr>
        <w:pStyle w:val="5"/>
      </w:pPr>
      <w:r>
        <w:t xml:space="preserve">获取type参数游戏分类标识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http://45.200.16.18:65535/admin_base/interfaces/class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M1NDAsImV4cCI6NjAxNzI2NDAzNDgwLCJuYmYiOjE3MjY0MDM1NDAsImp0aSI6IlJCYWNxN3JUZ3Y2ZWZPbmIiLCJzdWIiOiI3MjM5MTQwMDQ0OTE5Nzk5ODA4IiwicHJ2IjoiZGY4ODNkYjk3YmQwNWVmOGZmODUwODJkNjg2YzQ1ZTgzMmU1OTNhOSJ9.pFlO13ub5w6ymjFS8mDGy6ICnghUMxMBbTSRbSRdQv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7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"捕鱼"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"彩票"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7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M1NDAsImV4cCI6NjAxNzI2NDAzNDgwLCJuYmYiOjE3MjY0MDM1NDAsImp0aSI6IlJCYWNxN3JUZ3Y2ZWZPbmIiLCJzdWIiOiI3MjM5MTQwMDQ0OTE5Nzk5ODA4IiwicHJ2IjoiZGY4ODNkYjk3YmQwNWVmOGZmODUwODJkNjg2YzQ1ZTgzMmU1OTNhOSJ9.pFlO13ub5w6ymjFS8mDGy6ICnghUMxMBbTSRbSRdQv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5"/>
    <w:bookmarkStart w:id="196" w:name="批量开启关闭-2"/>
    <w:p>
      <w:pPr>
        <w:pStyle w:val="5"/>
      </w:pPr>
      <w:r>
        <w:t xml:space="preserve">批量开启/关闭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2025-11-29 15:05:18</w:t>
      </w:r>
    </w:p>
    <w:p>
      <w:pPr>
        <w:pStyle w:val="a9"/>
      </w:pPr>
      <w:r>
        <w:t xml:space="preserve">更新时间: 2025-11-29 15:10:55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http://45.200.16.18:65535/admin_base/gamelist/status_all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7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7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6"/>
    <w:bookmarkStart w:id="197" w:name="批量删除-1"/>
    <w:p>
      <w:pPr>
        <w:pStyle w:val="5"/>
      </w:pPr>
      <w:r>
        <w:t xml:space="preserve">批量删除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2025-12-02 10:48:27</w:t>
      </w:r>
    </w:p>
    <w:p>
      <w:pPr>
        <w:pStyle w:val="a9"/>
      </w:pPr>
      <w:r>
        <w:t xml:space="preserve">更新时间: 2025-12-02 11:01:38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http://45.200.16.18:65535/admin_base/gamelist/delete_all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7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28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wOTY1ODYsImV4cCI6NjAxNzI3MDk2NTI2LCJuYmYiOjE3MjcwOTY1ODYsImp0aSI6Ing2SWxHQTJ6aGRscFl5QlEiLCJzdWIiOiI3MjM5MTQwMDQ0OTE5Nzk5ODA4IiwicHJ2IjoiZGY4ODNkYjk3YmQwNWVmOGZmODUwODJkNjg2YzQ1ZTgzMmU1OTNhOSJ9.oI7oiXksUvGYSQpYHHXO-uRY2oxT7d9sdXUQShdxx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197"/>
    <w:bookmarkEnd w:id="198"/>
    <w:bookmarkEnd w:id="199"/>
    <w:bookmarkStart w:id="203" w:name="日志管理"/>
    <w:p>
      <w:pPr>
        <w:pStyle w:val="3"/>
      </w:pPr>
      <w:r>
        <w:t xml:space="preserve">日志管理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00" w:name="会员日志"/>
    <w:p>
      <w:pPr>
        <w:pStyle w:val="4"/>
      </w:pPr>
      <w:r>
        <w:t xml:space="preserve">会员日志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2026-02-06 13:56:25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http://45.200.16.173:65535/admin_base/login_log_member/getlist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8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08:54:13"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08:53:01"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08:52:41"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08:30:56"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10:19:36"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10:18:02"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06:35:34"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06:16:02"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06:15:23"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06:14:04"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45.200.16.173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登陆终端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PostmanRuntime-ApipostRuntime/1.1.0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2024-07-28 08:54:13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8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00"/>
    <w:bookmarkStart w:id="201" w:name="代理日志"/>
    <w:p>
      <w:pPr>
        <w:pStyle w:val="4"/>
      </w:pPr>
      <w:r>
        <w:t xml:space="preserve">代理日志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2026-02-06 13:57:44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http://45.200.16.173:65535/admin_base/login_log_agent/getlist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8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08:54:13"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08:53:01"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08:52:41"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08:30:56"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10:19:36"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10:18:02"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06:35:34"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06:16:02"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06:15:23"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06:14:04"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45.200.16.173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登陆终端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PostmanRuntime-ApipostRuntime/1.1.0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2024-07-28 08:54:13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8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01"/>
    <w:bookmarkStart w:id="202" w:name="后台日志"/>
    <w:p>
      <w:pPr>
        <w:pStyle w:val="4"/>
      </w:pPr>
      <w:r>
        <w:t xml:space="preserve">后台日志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2026-02-06 13:59:34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http://45.200.16.173:65535/admin_base/login_log_admin/getlist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8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08:54:13"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08:53:01"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08:52:41"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08:30:56"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10:19:36"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10:18:02"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06:35:34"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06:16:02"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06:15:23"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6.3; Win64; x64) AppleWebKit/537.36 (KHTML, like Gecko) Chrome/122.0.6261.95 Safari/537.36"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 06:14:04"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45.200.16.173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登陆终端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PostmanRuntime-ApipostRuntime/1.1.0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2024-07-28 08:54:13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28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02"/>
    <w:bookmarkEnd w:id="203"/>
    <w:bookmarkStart w:id="223" w:name="权限管理"/>
    <w:p>
      <w:pPr>
        <w:pStyle w:val="3"/>
      </w:pPr>
      <w:r>
        <w:t xml:space="preserve">权限管理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08" w:name="管理员列表"/>
    <w:p>
      <w:pPr>
        <w:pStyle w:val="4"/>
      </w:pPr>
      <w:r>
        <w:t xml:space="preserve">管理员列表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04" w:name="获取用户列表"/>
    <w:p>
      <w:pPr>
        <w:pStyle w:val="5"/>
      </w:pPr>
      <w:r>
        <w:t xml:space="preserve">获取用户列表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http://127.0.0.1:8061/admin_base/system/admin/list?page=1&amp;pageSzie=10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MTI3LjAuMC4xOjgwNjEvYWRtaW5fYmFzZS92Mi9sb2dpbiIsImlhdCI6MTcyNDkyOTYyMSwiZXhwIjo2MDE3MjQ5Mjk1NjEsIm5iZiI6MTcyNDkyOTYyMSwianRpIjoidmxVWTRWRXBxeVdYSzJ1MyIsInN1YiI6IjM1MTU1MjM0MjM4MzkxOTEwNCIsInBydiI6ImRmODgzZGI5N2JkMDVlZjhmZjg1MDgyZDY4NmM0NWU4MzJlNTkzYTkifQ.lH8b8W-xP28eeLPb15K72iN4WJ3uBYKVGWJI-uJGx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8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28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MTI3LjAuMC4xOjgwNjEvYWRtaW5fYmFzZS92Mi9sb2dpbiIsImlhdCI6MTcyNDkyOTYyMSwiZXhwIjo2MDE3MjQ5Mjk1NjEsIm5iZiI6MTcyNDkyOTYyMSwianRpIjoidmxVWTRWRXBxeVdYSzJ1MyIsInN1YiI6IjM1MTU1MjM0MjM4MzkxOTEwNCIsInBydiI6ImRmODgzZGI5N2JkMDVlZjhmZjg1MDgyZDY4NmM0NWU4MzJlNTkzYTkifQ.lH8b8W-xP28eeLPb15K72iN4WJ3uBYKVGWJI-uJGx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04"/>
    <w:bookmarkStart w:id="205" w:name="创建用户"/>
    <w:p>
      <w:pPr>
        <w:pStyle w:val="5"/>
      </w:pPr>
      <w:r>
        <w:t xml:space="preserve">创建用户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http://127.0.0.1:8061/admin_base/system/admin/create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8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29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05"/>
    <w:bookmarkStart w:id="206" w:name="修改用户"/>
    <w:p>
      <w:pPr>
        <w:pStyle w:val="5"/>
      </w:pPr>
      <w:r>
        <w:t xml:space="preserve">修改用户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http://127.0.0.1:8061/admin_base/system/admin/update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PUT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9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29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06"/>
    <w:bookmarkStart w:id="207" w:name="删除用户"/>
    <w:p>
      <w:pPr>
        <w:pStyle w:val="5"/>
      </w:pPr>
      <w:r>
        <w:t xml:space="preserve">删除用户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http://127.0.0.1:8061/admin_base/system/admin/delete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DELETE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9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29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07"/>
    <w:bookmarkEnd w:id="208"/>
    <w:bookmarkStart w:id="213" w:name="角色管理"/>
    <w:p>
      <w:pPr>
        <w:pStyle w:val="4"/>
      </w:pPr>
      <w:r>
        <w:t xml:space="preserve">角色管理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09" w:name="获取角色列表"/>
    <w:p>
      <w:pPr>
        <w:pStyle w:val="5"/>
      </w:pPr>
      <w:r>
        <w:t xml:space="preserve">获取角色列表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http://127.0.0.1:8061/admin_base/system/role/list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9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29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09"/>
    <w:bookmarkStart w:id="210" w:name="添加角色"/>
    <w:p>
      <w:pPr>
        <w:pStyle w:val="5"/>
      </w:pPr>
      <w:r>
        <w:t xml:space="preserve">添加角色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http://127.0.0.1:8061/admin_base/system/role/create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9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29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0"/>
    <w:bookmarkStart w:id="211" w:name="修改角色"/>
    <w:p>
      <w:pPr>
        <w:pStyle w:val="5"/>
      </w:pPr>
      <w:r>
        <w:t xml:space="preserve">修改角色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http://127.0.0.1:8061/admin_base/system/role/update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PUT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29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0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1"/>
    <w:bookmarkStart w:id="212" w:name="删除角色"/>
    <w:p>
      <w:pPr>
        <w:pStyle w:val="5"/>
      </w:pPr>
      <w:r>
        <w:t xml:space="preserve">删除角色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http://127.0.0.1:8061/admin_base/system/role/delete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DELETE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0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2"/>
    <w:bookmarkEnd w:id="213"/>
    <w:bookmarkStart w:id="218" w:name="菜单管理"/>
    <w:p>
      <w:pPr>
        <w:pStyle w:val="4"/>
      </w:pPr>
      <w:r>
        <w:t xml:space="preserve">菜单管理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14" w:name="获取菜单列表"/>
    <w:p>
      <w:pPr>
        <w:pStyle w:val="5"/>
      </w:pPr>
      <w:r>
        <w:t xml:space="preserve">获取菜单列表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http://127.0.0.1:8061/admin_base/system/permission/index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0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4"/>
    <w:bookmarkStart w:id="215" w:name="创建菜单"/>
    <w:p>
      <w:pPr>
        <w:pStyle w:val="5"/>
      </w:pPr>
      <w:r>
        <w:t xml:space="preserve">创建菜单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http://127.0.0.1:8061/admin_base/system/permission/create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0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5"/>
    <w:bookmarkStart w:id="216" w:name="修改菜单"/>
    <w:p>
      <w:pPr>
        <w:pStyle w:val="5"/>
      </w:pPr>
      <w:r>
        <w:t xml:space="preserve">修改菜单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http://127.0.0.1:8061/admin_base/system/permission/update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PUT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0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6"/>
    <w:bookmarkStart w:id="217" w:name="删除菜单"/>
    <w:p>
      <w:pPr>
        <w:pStyle w:val="5"/>
      </w:pPr>
      <w:r>
        <w:t xml:space="preserve">删除菜单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http://127.0.0.1:8061/admin_base/system/permission/delete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DELETE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1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7"/>
    <w:bookmarkEnd w:id="218"/>
    <w:bookmarkStart w:id="219" w:name="新版后台登录"/>
    <w:p>
      <w:pPr>
        <w:pStyle w:val="4"/>
      </w:pPr>
      <w:r>
        <w:t xml:space="preserve">新版后台登录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http://45.200.16.18:65535/admin_base/v2/login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1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19"/>
    <w:bookmarkStart w:id="220" w:name="新版后台登录admin"/>
    <w:p>
      <w:pPr>
        <w:pStyle w:val="4"/>
      </w:pPr>
      <w:r>
        <w:t xml:space="preserve">新版后台登录admin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http://127.0.0.1:8061/admin_base/v2/login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1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20"/>
    <w:bookmarkStart w:id="221" w:name="获取菜单"/>
    <w:p>
      <w:pPr>
        <w:pStyle w:val="4"/>
      </w:pPr>
      <w:r>
        <w:t xml:space="preserve">获取菜单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http://127.0.0.1:8061/admin_base/get-menu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1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21"/>
    <w:bookmarkStart w:id="222" w:name="获取登录个人信息"/>
    <w:p>
      <w:pPr>
        <w:pStyle w:val="4"/>
      </w:pPr>
      <w:r>
        <w:t xml:space="preserve">获取登录个人信息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/admin/get-user-info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31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222"/>
    <w:bookmarkEnd w:id="223"/>
    <w:bookmarkStart w:id="230" w:name="公共接口"/>
    <w:p>
      <w:pPr>
        <w:pStyle w:val="3"/>
      </w:pPr>
      <w:r>
        <w:t xml:space="preserve">公共接口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24" w:name="上传图片"/>
    <w:p>
      <w:pPr>
        <w:pStyle w:val="4"/>
      </w:pPr>
      <w:r>
        <w:t xml:space="preserve">上传图片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http://45.200.16.173:65535/admin_base/img/save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form-data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NTI4MDU1LCJleHAiOjE3MjYxMjAwNTUsIm5iZiI6MTcyMzUyODA1NSwianRpIjoiWTdJRHZpeHNaRkRvbzZJWiIsInN1YiI6IjEiLCJwcnYiOiIyM2JkNWM4OTQ5ZjYwMGFkYjM5ZTcwMWM0MDA4NzJkYjdhNTk3NmY3In0.QzqTX0VrUrENuont9H_cHEQ7uoz0wMsI8t0Dj-1SxZ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图片类型，哪个部位的图片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"/uploads/images/banner/202408/13/4ed9864c02cf09460a6a93693a719cf6.png"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"http://localhost/uploads/images/banner/202408/13/4ed9864c02cf09460a6a93693a719cf6.png"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NTI4MDU1LCJleHAiOjE3MjYxMjAwNTUsIm5iZiI6MTcyMzUyODA1NSwianRpIjoiWTdJRHZpeHNaRkRvbzZJWiIsInN1YiI6IjEiLCJwcnYiOiIyM2JkNWM4OTQ5ZjYwMGFkYjM5ZTcwMWM0MDA4NzJkYjdhNTk3NmY3In0.QzqTX0VrUrENuont9H_cHEQ7uoz0wMsI8t0Dj-1SxZ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4"/>
    <w:bookmarkStart w:id="225" w:name="获取支持的语系"/>
    <w:p>
      <w:pPr>
        <w:pStyle w:val="4"/>
      </w:pPr>
      <w:r>
        <w:t xml:space="preserve">获取支持的语系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http://45.200.16.18:65535/admin_base/lang/getlist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"中文简体"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"中文繁体"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"日本語"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"한국인"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Việt"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"แบบไทย"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"Português"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"កម្ពុជា។"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12:17:28"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2024-07-22 12:17:28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2024-07-22 12:17:28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5"/>
    <w:bookmarkStart w:id="226" w:name="获取支持的货币"/>
    <w:p>
      <w:pPr>
        <w:pStyle w:val="4"/>
      </w:pPr>
      <w:r>
        <w:t xml:space="preserve">获取支持的货币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http://45.200.16.18:65535/admin_base/currency/getlist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"￥（人民币）"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"人民币"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"HK$（港币）"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"港币"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"$（dollars）"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"美元"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"JPY（日本円）"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"日元"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"₩（이겼다）"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"韩元"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"₫（đồng Việt Nam）"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"฿（เงินบาท）"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"R$（Brasil）"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"巴西"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"៛（រូយ៉ាន）"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"₹（India barat）"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"印度尼西亚"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"€（Europe）"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"欧元"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"2024-07-22 12:08:37"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￥（人民币）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人民币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2024-07-22 12:08:37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发放时间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2024-07-22 12:08:37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2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6"/>
    <w:bookmarkStart w:id="227" w:name="开启关闭语系"/>
    <w:p>
      <w:pPr>
        <w:pStyle w:val="4"/>
      </w:pPr>
      <w:r>
        <w:t xml:space="preserve">开启/关闭语系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http://45.200.16.18:65535/admin_base/lang/status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2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7"/>
    <w:bookmarkStart w:id="228" w:name="开启关闭货币"/>
    <w:p>
      <w:pPr>
        <w:pStyle w:val="4"/>
      </w:pPr>
      <w:r>
        <w:t xml:space="preserve">开启/关闭货币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http://45.200.16.18:65535/admin_base/currency/status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2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xMjUxMjYsImV4cCI6NjAxNzI2MTI1MDY2LCJuYmYiOjE3MjYxMjUxMjYsImp0aSI6IkJUNnB1clNsOGxEOUhISDUiLCJzdWIiOiI3MjM5MTQwMDQ0OTE5Nzk5ODA4IiwicHJ2IjoiZGY4ODNkYjk3YmQwNWVmOGZmODUwODJkNjg2YzQ1ZTgzMmU1OTNhOSJ9.tOQim779Zs-xEar01QTFZcqWj2dd3GdMYcK3iIjL3G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8"/>
    <w:bookmarkStart w:id="229" w:name="修复图片url"/>
    <w:p>
      <w:pPr>
        <w:pStyle w:val="4"/>
      </w:pPr>
      <w:r>
        <w:t xml:space="preserve">修复图片URL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2025-08-05 23:13:21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http://45.200.16.18:60000/admin_base/img_url/update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4MzY3NDQsImV4cCI6NjAxNzI3ODM2Njg0LCJuYmYiOjE3Mjc4MzY3NDQsImp0aSI6Ik5aVksySk50OG44ZDY4Q0YiLCJzdWIiOiI3MjM5MTQwMDQ0OTE5Nzk5ODA4IiwicHJ2IjoiZGY4ODNkYjk3YmQwNWVmOGZmODUwODJkNjg2YzQ1ZTgzMmU1OTNhOSJ9.IvwUBDn8FxCfsoJonwEUCLDVJjRyZa08TtRpnEIzn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"/uploads/images/banner/202408/13/4ed9864c02cf09460a6a93693a719cf6.png"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"http://localhost/uploads/images/banner/202408/13/4ed9864c02cf09460a6a93693a719cf6.png"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3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c4MzY3NDQsImV4cCI6NjAxNzI3ODM2Njg0LCJuYmYiOjE3Mjc4MzY3NDQsImp0aSI6Ik5aVksySk50OG44ZDY4Q0YiLCJzdWIiOiI3MjM5MTQwMDQ0OTE5Nzk5ODA4IiwicHJ2IjoiZGY4ODNkYjk3YmQwNWVmOGZmODUwODJkNjg2YzQ1ZTgzMmU1OTNhOSJ9.IvwUBDn8FxCfsoJonwEUCLDVJjRyZa08TtRpnEIzn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9"/>
    <w:bookmarkEnd w:id="230"/>
    <w:bookmarkStart w:id="246" w:name="代理管理"/>
    <w:p>
      <w:pPr>
        <w:pStyle w:val="3"/>
      </w:pPr>
      <w:r>
        <w:t xml:space="preserve">代理管理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2025-04-13 11:11:09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35" w:name="代理佣金方案"/>
    <w:p>
      <w:pPr>
        <w:pStyle w:val="4"/>
      </w:pPr>
      <w:r>
        <w:t xml:space="preserve">代理佣金方案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2025-12-19 12:40:20</w:t>
      </w:r>
    </w:p>
    <w:p>
      <w:pPr>
        <w:pStyle w:val="a9"/>
      </w:pPr>
      <w:r>
        <w:t xml:space="preserve">更新时间: 2025-12-19 12:42:28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31" w:name="获取数据-22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2025-12-19 12:43:53</w:t>
      </w:r>
    </w:p>
    <w:p>
      <w:pPr>
        <w:pStyle w:val="a9"/>
      </w:pPr>
      <w:r>
        <w:t xml:space="preserve">更新时间: 2025-12-19 13:15:38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http://45.200.16.18:60000/admin_base/agent_yj_level/getlist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1盈亏方案，2流水方案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"2025-07-16 05:37:19"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"2024-09-14 01:20:52"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"2024-09-11 09:07:33"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14:01:24"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幅度萨芬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1盈亏方案，2流水方案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data.data.pick_bl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街机比例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data.data.marble_bl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弹珠比例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data.data.cockfighting_bl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斗鸡比例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data.data.blockchain_bl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 14:01:24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2025-07-16 05:37:19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1"/>
    <w:bookmarkStart w:id="232" w:name="新增-13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2025-12-19 13:15:20</w:t>
      </w:r>
    </w:p>
    <w:p>
      <w:pPr>
        <w:pStyle w:val="a9"/>
      </w:pPr>
      <w:r>
        <w:t xml:space="preserve">更新时间: 2025-12-19 13:44:48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http://45.200.16.18:60000/admin_base/agent_yj_level/add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"默认盈亏方案"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"pick_bl"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"marble_bl"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"cockfighting_bl"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"blockchain_bl"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默认盈亏方案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1盈亏方案，2流水方案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街机比例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marble_bl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弹珠比例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cockfighting_bl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斗鸡比例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区块链比例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"新增成功"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3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2"/>
    <w:bookmarkStart w:id="233" w:name="编辑-10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2025-12-19 13:48:39</w:t>
      </w:r>
    </w:p>
    <w:p>
      <w:pPr>
        <w:pStyle w:val="a9"/>
      </w:pPr>
      <w:r>
        <w:t xml:space="preserve">更新时间: 2025-12-19 14:06:54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http://45.200.16.18:60000/admin_base/agent_yj_level/edit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"默认盈亏方案"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"pick_bl"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"marble_bl"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"cockfighting_bl"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"blockchain_bl"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默认盈亏方案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1盈亏方案，2流水方案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街机比例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marble_bl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弹珠比例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cockfighting_bl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斗鸡比例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"新增成功"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3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3"/>
    <w:bookmarkStart w:id="234" w:name="删除-12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2025-12-19 14:02:36</w:t>
      </w:r>
    </w:p>
    <w:p>
      <w:pPr>
        <w:pStyle w:val="a9"/>
      </w:pPr>
      <w:r>
        <w:t xml:space="preserve">更新时间: 2025-12-19 14:04:15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http://45.200.16.18:60000/admin_base/agent_yj_level/delete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3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4"/>
    <w:bookmarkEnd w:id="235"/>
    <w:bookmarkStart w:id="241" w:name="代理列表"/>
    <w:p>
      <w:pPr>
        <w:pStyle w:val="4"/>
      </w:pPr>
      <w:r>
        <w:t xml:space="preserve">代理列表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2025-12-19 12:42:45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36" w:name="获取数据-23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2025-12-19 14:23:49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http://45.200.16.18:60000/admin_base/agent/getlist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"ceshi778"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"demo333"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"abc545"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"https://pc.xh-demo.com"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"loss_list"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"默认盈亏方案"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"water_list"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"幅度萨芬"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data.data.h5_domain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data.data.web_domain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data.data.loss_status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是否开启输赢策略返佣：0否，1是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data.data.water_status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是否开启流水策略返佣：0否，1是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盈亏方案ID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data.data.water_id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流水方案ID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盈亏方案列表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data.loss_list.id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data.loss_list.title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幅度萨芬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流水方案列表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data.water_list.id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data.water_list.title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幅度萨芬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方案标题</w:t>
            </w:r>
          </w:p>
        </w:tc>
      </w:tr>
    </w:tbl>
    <w:p>
      <w:pPr>
        <w:numPr>
          <w:ilvl w:val="0"/>
          <w:numId w:val="134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6"/>
    <w:bookmarkStart w:id="237" w:name="开启关闭-14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http://45.200.16.173:65535/admin_base/agent/status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4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4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7"/>
    <w:bookmarkStart w:id="238" w:name="绑定域名"/>
    <w:p>
      <w:pPr>
        <w:pStyle w:val="5"/>
      </w:pPr>
      <w:r>
        <w:t xml:space="preserve">绑定域名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http://45.200.16.173:65535/admin_base/agent/domain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"h5_domain"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"web_domain"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web域名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4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"绑定成功"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4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"会员不存在"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8"/>
    <w:bookmarkStart w:id="239" w:name="取消谷歌"/>
    <w:p>
      <w:pPr>
        <w:pStyle w:val="5"/>
      </w:pPr>
      <w:r>
        <w:t xml:space="preserve">取消谷歌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http://45.200.16.18:65535/admin_base/google/cancel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jAyMDAsImV4cCI6NjAxNzQwOTIwMTQwLCJuYmYiOjE3NDA5MjAyMDAsImp0aSI6IlN6b2JDNE1SWXJnNW5SQ1IiLCJzdWIiOiIxIiwicHJ2IjoiZGY4ODNkYjk3YmQwNWVmOGZmODUwODJkNjg2YzQ1ZTgzMmU1OTNhOSJ9.NUPjzknTDqqgXwfYsxksItSZyBvncZZyzmE6LYBjN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4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4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jAyMDAsImV4cCI6NjAxNzQwOTIwMTQwLCJuYmYiOjE3NDA5MjAyMDAsImp0aSI6IlN6b2JDNE1SWXJnNW5SQ1IiLCJzdWIiOiIxIiwicHJ2IjoiZGY4ODNkYjk3YmQwNWVmOGZmODUwODJkNjg2YzQ1ZTgzMmU1OTNhOSJ9.NUPjzknTDqqgXwfYsxksItSZyBvncZZyzmE6LYBjN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39"/>
    <w:bookmarkStart w:id="240" w:name="编辑-11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2025-12-19 14:25:50</w:t>
      </w:r>
    </w:p>
    <w:p>
      <w:pPr>
        <w:pStyle w:val="a9"/>
      </w:pPr>
      <w:r>
        <w:t xml:space="preserve">更新时间: 2025-12-19 14:40:56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http://45.200.16.18:60000/admin_base/agent/edit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"loss_status"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"loss_id"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"water_status"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"water_id"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是否开启输赢策略返佣：0否，1是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盈亏方案ID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是否开启流水策略返佣：0否，1是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流水方案ID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4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34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"状态值错误"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YxMTk2NzQsImV4cCI6NjAxNzY2MTE5NjE0LCJuYmYiOjE3NjYxMTk2NzQsImp0aSI6IjVsVGJ0czN6SmNqWEZhY2wiLCJzdWIiOiIxIiwicHJ2IjoiZGY4ODNkYjk3YmQwNWVmOGZmODUwODJkNjg2YzQ1ZTgzMmU1OTNhOSJ9.0WsYEVQT9C9oYjXu_AaUSH9pB2T5aFxzXUWrgdr9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40"/>
    <w:bookmarkEnd w:id="241"/>
    <w:bookmarkStart w:id="243" w:name="代理佣金"/>
    <w:p>
      <w:pPr>
        <w:pStyle w:val="4"/>
      </w:pPr>
      <w:r>
        <w:t xml:space="preserve">代理佣金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2025-12-19 12:42:35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42" w:name="获取数据-24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http://45.200.16.173:65535/admin_base/agent/commission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"top_username"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下级账号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下级账号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开始时间，默认当天开始时间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结束时间，默认当天结束时间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4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09:55:29"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09:55:31"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"流水佣金"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data.data.top_username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下级账号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data.data.top_userid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佣金类型：1流水，2输赢，3充值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data.data.top_id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执行佣金的关联订单ID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09:55:29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2024-08-18 09:55:31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流水佣金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5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42"/>
    <w:bookmarkEnd w:id="243"/>
    <w:bookmarkStart w:id="245" w:name="代理统计"/>
    <w:p>
      <w:pPr>
        <w:pStyle w:val="4"/>
      </w:pPr>
      <w:r>
        <w:t xml:space="preserve">代理统计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2025-12-19 12:41:49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44" w:name="获取数据-25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http://45.200.16.173:65535/admin_base/agent/stics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5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"drawing_sum"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"commission_sum"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"order_efficient"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data.data.lock_balance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data.data.agent_count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data.data.member_count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data.data.recharge_sum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data.data.drawing_sum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总取款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data.data.commission_sum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data.data.order_efficient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公司亏盈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5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ODY4NjUzLCJleHAiOjE3MjY0NjA2NTMsIm5iZiI6MTcyMzg2ODY1MywianRpIjoiS2FlTEhuRDNyUE9ndDU2biIsInN1YiI6IjEiLCJwcnYiOiIyM2JkNWM4OTQ5ZjYwMGFkYjM5ZTcwMWM0MDA4NzJkYjdhNTk3NmY3In0.Q3WP4X5QzwOLKnHtsBNFWdDYO_GClbWFXAjHJvADL8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44"/>
    <w:bookmarkEnd w:id="245"/>
    <w:bookmarkEnd w:id="246"/>
    <w:bookmarkStart w:id="278" w:name="系统管理"/>
    <w:p>
      <w:pPr>
        <w:pStyle w:val="3"/>
      </w:pPr>
      <w:r>
        <w:t xml:space="preserve">系统管理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10:29:18</w:t>
      </w:r>
    </w:p>
    <w:p>
      <w:pPr>
        <w:pStyle w:val="a9"/>
      </w:pPr>
      <w:r>
        <w:t xml:space="preserve">更新时间: 2025-04-24 16:45:55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49" w:name="站点配置"/>
    <w:p>
      <w:pPr>
        <w:pStyle w:val="4"/>
      </w:pPr>
      <w:r>
        <w:t xml:space="preserve">站点配置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10:29:44</w:t>
      </w:r>
    </w:p>
    <w:p>
      <w:pPr>
        <w:pStyle w:val="a9"/>
      </w:pPr>
      <w:r>
        <w:t xml:space="preserve">更新时间: 2025-04-15 10:29:44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47" w:name="获取数据-26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10:30:08</w:t>
      </w:r>
    </w:p>
    <w:p>
      <w:pPr>
        <w:pStyle w:val="a9"/>
      </w:pPr>
      <w:r>
        <w:t xml:space="preserve">更新时间: 2025-11-07 21:37:17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http://45.200.16.18:60000/admin_base/settings/config_site/list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5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"service_link"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"app_download"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"2025-04-14 20:52:46"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"2025-04-15 09:05:11"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站点关键字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data.data.service_link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data.data.pc_url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data.data.h5_url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data.data.agent_url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关闭时的描述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2025-04-14 20:52:46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2025-04-15 09:05:11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data.data.app_download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APP下载地址</w:t>
            </w:r>
          </w:p>
        </w:tc>
      </w:tr>
    </w:tbl>
    <w:p>
      <w:pPr>
        <w:numPr>
          <w:ilvl w:val="0"/>
          <w:numId w:val="135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47"/>
    <w:bookmarkStart w:id="248" w:name="修改-3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10:49:58</w:t>
      </w:r>
    </w:p>
    <w:p>
      <w:pPr>
        <w:pStyle w:val="a9"/>
      </w:pPr>
      <w:r>
        <w:t xml:space="preserve">更新时间: 2025-11-07 21:40:44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http://45.200.16.18:60000/admin_base/settings/config_site/edit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"啊啊11啊33"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"service_link"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"pc_url"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"app_download"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"http://4511.200.16.18:60000"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站点关键字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关闭时的描述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APP下载地址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5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5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48"/>
    <w:bookmarkEnd w:id="249"/>
    <w:bookmarkStart w:id="254" w:name="注册配置"/>
    <w:p>
      <w:pPr>
        <w:pStyle w:val="4"/>
      </w:pPr>
      <w:r>
        <w:t xml:space="preserve">注册配置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11:29:07</w:t>
      </w:r>
    </w:p>
    <w:p>
      <w:pPr>
        <w:pStyle w:val="a9"/>
      </w:pPr>
      <w:r>
        <w:t xml:space="preserve">更新时间: 2025-04-15 13:10:22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50" w:name="获取数据-27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11:29:07</w:t>
      </w:r>
    </w:p>
    <w:p>
      <w:pPr>
        <w:pStyle w:val="a9"/>
      </w:pPr>
      <w:r>
        <w:t xml:space="preserve">更新时间: 2025-04-15 13:22:45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http://45.200.16.18:60000/admin_base/settings/config_reg/list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5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"手机号码"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5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0"/>
    <w:bookmarkStart w:id="251" w:name="新增-14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11:29:07</w:t>
      </w:r>
    </w:p>
    <w:p>
      <w:pPr>
        <w:pStyle w:val="a9"/>
      </w:pPr>
      <w:r>
        <w:t xml:space="preserve">更新时间: 2025-04-15 13:39:44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http://45.200.16.18:60000/admin_base/settings/config_reg/add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"非及号"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非及号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5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6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1"/>
    <w:bookmarkStart w:id="252" w:name="修改-4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13:38:41</w:t>
      </w:r>
    </w:p>
    <w:p>
      <w:pPr>
        <w:pStyle w:val="a9"/>
      </w:pPr>
      <w:r>
        <w:t xml:space="preserve">更新时间: 2025-04-15 13:38:41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http://45.200.16.18:60000/admin_base/settings/config_reg/edit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"非及号"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非及号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6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6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2"/>
    <w:bookmarkStart w:id="253" w:name="是否启用-是否必填"/>
    <w:p>
      <w:pPr>
        <w:pStyle w:val="5"/>
      </w:pPr>
      <w:r>
        <w:t xml:space="preserve">是否启用-是否必填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13:45:56</w:t>
      </w:r>
    </w:p>
    <w:p>
      <w:pPr>
        <w:pStyle w:val="a9"/>
      </w:pPr>
      <w:r>
        <w:t xml:space="preserve">更新时间: 2025-04-16 10:31:32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http://45.200.16.18:60000/admin_base/settings/config_reg/status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 status ， 是否必填 status_s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1是 0 否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6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6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3"/>
    <w:bookmarkEnd w:id="254"/>
    <w:bookmarkStart w:id="259" w:name="货币配置"/>
    <w:p>
      <w:pPr>
        <w:pStyle w:val="4"/>
      </w:pPr>
      <w:r>
        <w:t xml:space="preserve">货币配置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14:43:07</w:t>
      </w:r>
    </w:p>
    <w:p>
      <w:pPr>
        <w:pStyle w:val="a9"/>
      </w:pPr>
      <w:r>
        <w:t xml:space="preserve">更新时间: 2025-04-15 14:43:23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55" w:name="获取数据-28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14:43:07</w:t>
      </w:r>
    </w:p>
    <w:p>
      <w:pPr>
        <w:pStyle w:val="a9"/>
      </w:pPr>
      <w:r>
        <w:t xml:space="preserve">更新时间: 2025-04-15 14:54:07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http://45.200.16.18:60000/admin_base/settings/config_curr/list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6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"￥（人民币）"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"人民币"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"HK$（港币）"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"港币"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"$（dollars）"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"美元"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"JPY（日本円）"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"日元"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"₩（이겼다）"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"韩元"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"₫（đồng Việt Nam）"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"฿（เงินบาท）"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"R$（Brasil）"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"巴西"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"៛（រូយ៉ាន）"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"₹（India barat）"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"印度尼西亚"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￥（人民币）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人民币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6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5"/>
    <w:bookmarkStart w:id="256" w:name="新增-15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14:43:07</w:t>
      </w:r>
    </w:p>
    <w:p>
      <w:pPr>
        <w:pStyle w:val="a9"/>
      </w:pPr>
      <w:r>
        <w:t xml:space="preserve">更新时间: 2025-04-15 16:38:03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http://45.200.16.18:60000/admin_base/settings/config_curr/add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"非及号"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非及号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6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6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6"/>
    <w:bookmarkStart w:id="257" w:name="修改-5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14:43:07</w:t>
      </w:r>
    </w:p>
    <w:p>
      <w:pPr>
        <w:pStyle w:val="a9"/>
      </w:pPr>
      <w:r>
        <w:t xml:space="preserve">更新时间: 2025-04-15 17:20:19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http://45.200.16.18:60000/admin_base/settings/config_curr/edit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"￥（人民币）"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"人民币"</w:t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非及号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6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7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7"/>
    <w:bookmarkStart w:id="258" w:name="是否启用-是否默认"/>
    <w:p>
      <w:pPr>
        <w:pStyle w:val="5"/>
      </w:pPr>
      <w:r>
        <w:t xml:space="preserve">是否启用-是否默认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2025-04-15 14:43:07</w:t>
      </w:r>
    </w:p>
    <w:p>
      <w:pPr>
        <w:pStyle w:val="a9"/>
      </w:pPr>
      <w:r>
        <w:t xml:space="preserve">更新时间: 2025-04-16 10:31:24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http://45.200.16.18:60000/admin_base/settings/config_curr/status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 status ， 是否默认 status_s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1是 0 否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7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7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58"/>
    <w:bookmarkEnd w:id="259"/>
    <w:bookmarkStart w:id="262" w:name="汇率配置"/>
    <w:p>
      <w:pPr>
        <w:pStyle w:val="4"/>
      </w:pPr>
      <w:r>
        <w:t xml:space="preserve">汇率配置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2025-04-16 10:31:08</w:t>
      </w:r>
    </w:p>
    <w:p>
      <w:pPr>
        <w:pStyle w:val="a9"/>
      </w:pPr>
      <w:r>
        <w:t xml:space="preserve">更新时间: 2025-04-16 10:57:53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60" w:name="获取数据-29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2025-04-16 10:31:08</w:t>
      </w:r>
    </w:p>
    <w:p>
      <w:pPr>
        <w:pStyle w:val="a9"/>
      </w:pPr>
      <w:r>
        <w:t xml:space="preserve">更新时间: 2025-04-16 10:47:07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http://45.200.16.18:60000/admin_base/settings/config_usdt/list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7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"deposit"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"withdraw"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"2025-04-16 10:11:02"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"2025-04-16 10:11:04"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7.3245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提款汇率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2025-04-16 10:11:02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2025-04-16 10:11:04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当前API接口获取取款USDT汇率</w:t>
            </w:r>
          </w:p>
        </w:tc>
      </w:tr>
    </w:tbl>
    <w:p>
      <w:pPr>
        <w:numPr>
          <w:ilvl w:val="0"/>
          <w:numId w:val="137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0"/>
    <w:bookmarkStart w:id="261" w:name="修改-6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2025-04-16 10:31:08</w:t>
      </w:r>
    </w:p>
    <w:p>
      <w:pPr>
        <w:pStyle w:val="a9"/>
      </w:pPr>
      <w:r>
        <w:t xml:space="preserve">更新时间: 2025-04-16 10:48:32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http://45.200.16.18:60000/admin_base/settings/config_usdt/edit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"deposit"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"withdraw"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"0.004"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提款汇率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7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7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1"/>
    <w:bookmarkEnd w:id="262"/>
    <w:bookmarkStart w:id="265" w:name="消息通知"/>
    <w:p>
      <w:pPr>
        <w:pStyle w:val="4"/>
      </w:pPr>
      <w:r>
        <w:t xml:space="preserve">消息通知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2025-04-17 16:39:11</w:t>
      </w:r>
    </w:p>
    <w:p>
      <w:pPr>
        <w:pStyle w:val="a9"/>
      </w:pPr>
      <w:r>
        <w:t xml:space="preserve">更新时间: 2025-04-17 16:39:23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63" w:name="获取数据-30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2025-04-17 16:39:11</w:t>
      </w:r>
    </w:p>
    <w:p>
      <w:pPr>
        <w:pStyle w:val="a9"/>
      </w:pPr>
      <w:r>
        <w:t xml:space="preserve">更新时间: 2025-05-14 20:04:36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http://45.200.16.18:60000/admin_base/settings/config_msg/list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7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"存款通知"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"取款通知"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"反馈通知"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"注册IP重复通知"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"登陆IP重复通知"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"真实姓名重复通知"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是否通知：1是，0否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data.data.sound_files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声音文件</w:t>
            </w:r>
          </w:p>
        </w:tc>
      </w:tr>
    </w:tbl>
    <w:p>
      <w:pPr>
        <w:numPr>
          <w:ilvl w:val="0"/>
          <w:numId w:val="137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3"/>
    <w:bookmarkStart w:id="264" w:name="修改-7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2025-04-17 16:39:11</w:t>
      </w:r>
    </w:p>
    <w:p>
      <w:pPr>
        <w:pStyle w:val="a9"/>
      </w:pPr>
      <w:r>
        <w:t xml:space="preserve">更新时间: 2025-04-18 10:20:35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http://45.200.16.18:60000/admin_base/settings/config_msg/edit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"存款通知"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"取款通知"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"反馈通知"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"注册IP重复通知"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"登陆IP重复通知"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"真实姓名重复通知"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"sound_files"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"123.mp3"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存款通知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是否通知：1是，0否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data.sound_files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通知文件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7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8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4"/>
    <w:bookmarkEnd w:id="265"/>
    <w:bookmarkStart w:id="268" w:name="接口配置"/>
    <w:p>
      <w:pPr>
        <w:pStyle w:val="4"/>
      </w:pPr>
      <w:r>
        <w:t xml:space="preserve">接口配置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10:47:14</w:t>
      </w:r>
    </w:p>
    <w:p>
      <w:pPr>
        <w:pStyle w:val="a9"/>
      </w:pPr>
      <w:r>
        <w:t xml:space="preserve">更新时间: 2025-04-18 10:47:28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66" w:name="获取数据-31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10:47:14</w:t>
      </w:r>
    </w:p>
    <w:p>
      <w:pPr>
        <w:pStyle w:val="a9"/>
      </w:pPr>
      <w:r>
        <w:t xml:space="preserve">更新时间: 2025-04-18 10:51:08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http://45.200.16.18:60000/admin_base/settings/config_api/list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8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"fgdsgfdgds股份的是根f5ds"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"https://www.baidu.com"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"2025-04-17 16:36:07"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"2025-04-18 02:19:51"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fgdsgfdgds股份的是根f5ds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https://www.baidu.com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接口API地址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2025-04-17 16:36:07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2025-04-18 02:19:51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8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6"/>
    <w:bookmarkStart w:id="267" w:name="修改-8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10:47:14</w:t>
      </w:r>
    </w:p>
    <w:p>
      <w:pPr>
        <w:pStyle w:val="a9"/>
      </w:pPr>
      <w:r>
        <w:t xml:space="preserve">更新时间: 2025-04-18 10:54:45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http://45.200.16.18:60000/admin_base/settings/config_api/edit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"fgdsgfdgds股份的是根f5ds"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"https://www.baidu.com"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fgdsgfdgds股份的是根f5ds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https://www.baidu.com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接口API地址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8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8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7"/>
    <w:bookmarkEnd w:id="268"/>
    <w:bookmarkStart w:id="271" w:name="图形验证码"/>
    <w:p>
      <w:pPr>
        <w:pStyle w:val="4"/>
      </w:pPr>
      <w:r>
        <w:t xml:space="preserve">图形验证码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11:23:08</w:t>
      </w:r>
    </w:p>
    <w:p>
      <w:pPr>
        <w:pStyle w:val="a9"/>
      </w:pPr>
      <w:r>
        <w:t xml:space="preserve">更新时间: 2025-04-18 11:23:24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69" w:name="获取数据-32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11:23:08</w:t>
      </w:r>
    </w:p>
    <w:p>
      <w:pPr>
        <w:pStyle w:val="a9"/>
      </w:pPr>
      <w:r>
        <w:t xml:space="preserve">更新时间: 2025-04-18 11:28:11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http://45.200.16.18:60000/admin_base/settings/config_pic/list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8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"pic_digit"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"2025-04-18 11:20:40"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"2025-04-18 11:20:43"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新用户注册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data.data.login_error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登陆失败时提示：1是，0否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1图形验证码，0滑行验证码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data.data.pic_width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data.data.pic_height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data.data.pic_size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data.data.pic_digit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图形验证吗位数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2025-04-18 11:20:40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2025-04-18 11:20:43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8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69"/>
    <w:bookmarkStart w:id="270" w:name="修改-9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11:23:08</w:t>
      </w:r>
    </w:p>
    <w:p>
      <w:pPr>
        <w:pStyle w:val="a9"/>
      </w:pPr>
      <w:r>
        <w:t xml:space="preserve">更新时间: 2025-04-18 11:29:29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http://45.200.16.18:60000/admin_base/settings/config_pic/edit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"pic_digit"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fgdsgfdgds股份的是根f5ds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https://www.baidu.com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接口API地址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8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8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70"/>
    <w:bookmarkEnd w:id="271"/>
    <w:bookmarkStart w:id="274" w:name="电邮验证码"/>
    <w:p>
      <w:pPr>
        <w:pStyle w:val="4"/>
      </w:pPr>
      <w:r>
        <w:t xml:space="preserve">电邮验证码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11:33:23</w:t>
      </w:r>
    </w:p>
    <w:p>
      <w:pPr>
        <w:pStyle w:val="a9"/>
      </w:pPr>
      <w:r>
        <w:t xml:space="preserve">更新时间: 2025-04-18 11:33:38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72" w:name="获取数据-33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11:33:23</w:t>
      </w:r>
    </w:p>
    <w:p>
      <w:pPr>
        <w:pStyle w:val="a9"/>
      </w:pPr>
      <w:r>
        <w:t xml:space="preserve">更新时间: 2025-04-18 11:45:40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http://45.200.16.18:60000/admin_base/settings/config_mail/list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8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"2025-04-18 11:44:29"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"2025-04-18 11:44:31"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新用户注册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模式：1轮询，单一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电邮验证时长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电邮发送频率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2025-04-18 11:44:29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2025-04-18 11:44:31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9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72"/>
    <w:bookmarkStart w:id="273" w:name="修改-10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2025-04-18 11:33:23</w:t>
      </w:r>
    </w:p>
    <w:p>
      <w:pPr>
        <w:pStyle w:val="a9"/>
      </w:pPr>
      <w:r>
        <w:t xml:space="preserve">更新时间: 2025-04-18 11:46:23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http://45.200.16.18:60000/admin_base/settings/config_mail/edit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新用户注册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模式：1轮询，单一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电邮验证时长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电邮发送频率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9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9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73"/>
    <w:bookmarkEnd w:id="274"/>
    <w:bookmarkStart w:id="277" w:name="短信验证码"/>
    <w:p>
      <w:pPr>
        <w:pStyle w:val="4"/>
      </w:pPr>
      <w:r>
        <w:t xml:space="preserve">短信验证码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11:31:09</w:t>
      </w:r>
    </w:p>
    <w:p>
      <w:pPr>
        <w:pStyle w:val="a9"/>
      </w:pPr>
      <w:r>
        <w:t xml:space="preserve">更新时间: 2026-01-16 11:31:25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75" w:name="获取数据-34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11:31:09</w:t>
      </w:r>
    </w:p>
    <w:p>
      <w:pPr>
        <w:pStyle w:val="a9"/>
      </w:pPr>
      <w:r>
        <w:t xml:space="preserve">更新时间: 2026-01-16 11:34:33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http://45.200.16.18:60000/admin_base/settings/config_send/list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9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"2025-04-18 11:44:29"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"2025-04-18 11:44:31"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新用户注册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模式：1轮询，0单一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短信验证时长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短信发送频率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2025-04-18 11:44:29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2025-04-18 11:44:31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9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75"/>
    <w:bookmarkStart w:id="276" w:name="修改-11"/>
    <w:p>
      <w:pPr>
        <w:pStyle w:val="5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11:31:09</w:t>
      </w:r>
    </w:p>
    <w:p>
      <w:pPr>
        <w:pStyle w:val="a9"/>
      </w:pPr>
      <w:r>
        <w:t xml:space="preserve">更新时间: 2026-01-16 11:35:00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http://45.200.16.18:60000/admin_base/settings/config_send/edit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新用户注册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模式：1轮询，0单一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短信验证时长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短信发送频率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9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9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76"/>
    <w:bookmarkEnd w:id="277"/>
    <w:bookmarkEnd w:id="278"/>
    <w:bookmarkStart w:id="285" w:name="系统管理-废弃"/>
    <w:p>
      <w:pPr>
        <w:pStyle w:val="3"/>
      </w:pPr>
      <w:r>
        <w:t xml:space="preserve">系统管理-废弃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2025-04-17 16:38:53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79" w:name="获取数据-35"/>
    <w:p>
      <w:pPr>
        <w:pStyle w:val="4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http://45.200.16.173:65535/admin_base/system/getlist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9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"网站名称"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"清风快递"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"site_img"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"网站logo"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"reg_phone"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"手机号是否必填"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"reg_qq"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"QQ是否必填"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"网站主域名"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"https://www.google.com/"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"url_sites"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"网站副域名"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"https://www.google.com/"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"主页图片"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"img_homes"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"主页副图片"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"web主题配色"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"#52BE80"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"color_h5"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"h5主题配色"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"#52BE80"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"app主题配色"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"#52BE80"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"2024-07-29 20:19:03"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网站名称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清风快递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类型：site_config为站点配置，reg_config为注册配置，url_config为域名配置，img_config为图片配置，color_config为配色配置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2024-07-29 20:19:03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2024-07-29 20:19:03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39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79"/>
    <w:bookmarkStart w:id="280" w:name="修改-12"/>
    <w:p>
      <w:pPr>
        <w:pStyle w:val="4"/>
      </w:pPr>
      <w:r>
        <w:t xml:space="preserve">修改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FirstParagraph"/>
      </w:pPr>
      <w:r>
        <w:rPr>
          <w:bCs/>
          <w:b/>
        </w:rPr>
        <w:t xml:space="preserve">{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ids</w:t>
      </w:r>
      <w:r>
        <w:rPr>
          <w:bCs/>
          <w:b/>
        </w:rPr>
        <w:t xml:space="preserve">”</w:t>
      </w:r>
      <w:r>
        <w:rPr>
          <w:bCs/>
          <w:b/>
        </w:rPr>
        <w:t xml:space="preserve">: 1,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value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456789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}</w:t>
      </w:r>
      <w:r>
        <w:rPr>
          <w:bCs/>
          <w:b/>
        </w:rPr>
        <w:t xml:space="preserve"> </w:t>
      </w:r>
      <w:r>
        <w:rPr>
          <w:bCs/>
          <w:b/>
        </w:rPr>
        <w:t xml:space="preserve">为必传字段，其他按需即可</w:t>
      </w:r>
    </w:p>
    <w:p>
      <w:pPr>
        <w:pStyle w:val="a0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http://45.200.16.173:65535/admin_base/system/update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数据value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39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0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0"/>
    <w:bookmarkStart w:id="281" w:name="开关"/>
    <w:p>
      <w:pPr>
        <w:pStyle w:val="4"/>
      </w:pPr>
      <w:r>
        <w:t xml:space="preserve">开关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FirstParagraph"/>
      </w:pPr>
      <w:r>
        <w:rPr>
          <w:bCs/>
          <w:b/>
        </w:rPr>
        <w:t xml:space="preserve">{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ids</w:t>
      </w:r>
      <w:r>
        <w:rPr>
          <w:bCs/>
          <w:b/>
        </w:rPr>
        <w:t xml:space="preserve">”</w:t>
      </w:r>
      <w:r>
        <w:rPr>
          <w:bCs/>
          <w:b/>
        </w:rPr>
        <w:t xml:space="preserve">: 1,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value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456789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}</w:t>
      </w:r>
      <w:r>
        <w:rPr>
          <w:bCs/>
          <w:b/>
        </w:rPr>
        <w:t xml:space="preserve"> </w:t>
      </w:r>
      <w:r>
        <w:rPr>
          <w:bCs/>
          <w:b/>
        </w:rPr>
        <w:t xml:space="preserve">为必传字段，其他按需即可</w:t>
      </w:r>
    </w:p>
    <w:p>
      <w:pPr>
        <w:pStyle w:val="a0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http://45.200.16.173:65535/admin_base/system/status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0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1"/>
    <w:bookmarkStart w:id="282" w:name="获取配置分类"/>
    <w:p>
      <w:pPr>
        <w:pStyle w:val="4"/>
      </w:pPr>
      <w:r>
        <w:t xml:space="preserve">获取配置分类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http://45.200.16.18:65535/admin_base/system/type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"站点配置"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"注册配置"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"货币配置"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"语系配置"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"域名配置"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"图片配置"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"主题配色"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0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2"/>
    <w:bookmarkStart w:id="283" w:name="新增配置字段"/>
    <w:p>
      <w:pPr>
        <w:pStyle w:val="4"/>
      </w:pPr>
      <w:r>
        <w:t xml:space="preserve">新增配置字段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http://45.200.16.18:65535/admin_base/system/add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"随便配置"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"gfdgfdgdf"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"site_config"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随便配置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gfdgfdgdf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配置分类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0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"当前数据已存在"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3"/>
    <w:bookmarkStart w:id="284" w:name="注册项是否必填开关"/>
    <w:p>
      <w:pPr>
        <w:pStyle w:val="4"/>
      </w:pPr>
      <w:r>
        <w:t xml:space="preserve">注册项是否必填开关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FirstParagraph"/>
      </w:pPr>
      <w:r>
        <w:rPr>
          <w:bCs/>
          <w:b/>
        </w:rPr>
        <w:t xml:space="preserve">{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ids</w:t>
      </w:r>
      <w:r>
        <w:rPr>
          <w:bCs/>
          <w:b/>
        </w:rPr>
        <w:t xml:space="preserve">”</w:t>
      </w:r>
      <w:r>
        <w:rPr>
          <w:bCs/>
          <w:b/>
        </w:rPr>
        <w:t xml:space="preserve">: 1,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value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456789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}</w:t>
      </w:r>
      <w:r>
        <w:rPr>
          <w:bCs/>
          <w:b/>
        </w:rPr>
        <w:t xml:space="preserve"> </w:t>
      </w:r>
      <w:r>
        <w:rPr>
          <w:bCs/>
          <w:b/>
        </w:rPr>
        <w:t xml:space="preserve">为必传字段，其他按需即可</w:t>
      </w:r>
    </w:p>
    <w:p>
      <w:pPr>
        <w:pStyle w:val="a0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http://45.200.16.173:65535/admin_base/system/status_s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0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xNjQzNTc2LCJleHAiOjE3MjQyMzU1NzYsIm5iZiI6MTcyMTY0MzU3NiwianRpIjoiYnNSRHBjUVg1bnI1MGRicCIsInN1YiI6IjEiLCJwcnYiOiIyM2JkNWM4OTQ5ZjYwMGFkYjM5ZTcwMWM0MDA4NzJkYjdhNTk3NmY3In0.aZ5Qo0OC4uCLfKFdnDsQl4yFbbr2Xyc5bW0JyiMhd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4"/>
    <w:bookmarkEnd w:id="285"/>
    <w:bookmarkStart w:id="288" w:name="风控管理"/>
    <w:p>
      <w:pPr>
        <w:pStyle w:val="3"/>
      </w:pPr>
      <w:r>
        <w:t xml:space="preserve">风控管理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15:45:08</w:t>
      </w:r>
    </w:p>
    <w:p>
      <w:pPr>
        <w:pStyle w:val="a9"/>
      </w:pPr>
      <w:r>
        <w:t xml:space="preserve">更新时间: 2025-04-13 15:45:08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86" w:name="注册ip登陆ip真实姓名数据"/>
    <w:p>
      <w:pPr>
        <w:pStyle w:val="4"/>
      </w:pPr>
      <w:r>
        <w:t xml:space="preserve">注册ip/登陆ip/真实姓名数据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15:45:40</w:t>
      </w:r>
    </w:p>
    <w:p>
      <w:pPr>
        <w:pStyle w:val="a9"/>
      </w:pPr>
      <w:r>
        <w:t xml:space="preserve">更新时间: 2025-04-13 17:24:10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http://45.200.16.18:60000/admin_base/risk/getlist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类型：1注册IP，2登陆IP，3真实姓名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IP/姓名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"ceshiip,ceshiip2,ceshiip3,ceshiip4"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"operator"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45.200.16.18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重复IP/姓名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ceshiip,ceshiip2,ceshiip3,ceshiip4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1未读，2已读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1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6"/>
    <w:bookmarkStart w:id="287" w:name="标记已读"/>
    <w:p>
      <w:pPr>
        <w:pStyle w:val="4"/>
      </w:pPr>
      <w:r>
        <w:t xml:space="preserve">标记已读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17:28:13</w:t>
      </w:r>
    </w:p>
    <w:p>
      <w:pPr>
        <w:pStyle w:val="a9"/>
      </w:pPr>
      <w:r>
        <w:t xml:space="preserve">更新时间: 2025-04-13 22:59:16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http://45.200.16.18:60000/admin_base/risk/status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"38,39"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数据ID，多条以 , 小写逗号隔开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状态200成功，其他均为失败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1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7"/>
    <w:bookmarkEnd w:id="288"/>
    <w:bookmarkStart w:id="305" w:name="语系管理"/>
    <w:p>
      <w:pPr>
        <w:pStyle w:val="3"/>
      </w:pPr>
      <w:r>
        <w:t xml:space="preserve">语系管理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11:26:17</w:t>
      </w:r>
    </w:p>
    <w:p>
      <w:pPr>
        <w:pStyle w:val="a9"/>
      </w:pPr>
      <w:r>
        <w:t xml:space="preserve">更新时间: 2025-04-14 11:26:17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93" w:name="语系列表"/>
    <w:p>
      <w:pPr>
        <w:pStyle w:val="4"/>
      </w:pPr>
      <w:r>
        <w:t xml:space="preserve">语系列表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11:26:43</w:t>
      </w:r>
    </w:p>
    <w:p>
      <w:pPr>
        <w:pStyle w:val="a9"/>
      </w:pPr>
      <w:r>
        <w:t xml:space="preserve">更新时间: 2025-04-14 11:26:43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89" w:name="获取数据-36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11:27:25</w:t>
      </w:r>
    </w:p>
    <w:p>
      <w:pPr>
        <w:pStyle w:val="a9"/>
      </w:pPr>
      <w:r>
        <w:t xml:space="preserve">更新时间: 2025-04-14 20:04:52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类型：1注册IP，2登陆IP，3真实姓名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IP/姓名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"中文简体"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"https://www.qingfengvip.com/admin/images/123.png"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"中文繁体"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"日本語"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"日语"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"한국인"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"韩语"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Việt"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"越南语"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"แบบไทย"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"泰语"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"Português"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"កម្ពុជា។"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https://www.qingfengvip.com/admin/images/123.png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89"/>
    <w:bookmarkStart w:id="290" w:name="开启关闭-15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11:53:56</w:t>
      </w:r>
    </w:p>
    <w:p>
      <w:pPr>
        <w:pStyle w:val="a9"/>
      </w:pPr>
      <w:r>
        <w:t xml:space="preserve">更新时间: 2025-04-14 11:55:57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1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0"/>
    <w:bookmarkStart w:id="291" w:name="确认编辑"/>
    <w:p>
      <w:pPr>
        <w:pStyle w:val="5"/>
      </w:pPr>
      <w:r>
        <w:t xml:space="preserve">确认编辑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11:56:17</w:t>
      </w:r>
    </w:p>
    <w:p>
      <w:pPr>
        <w:pStyle w:val="a9"/>
      </w:pPr>
      <w:r>
        <w:t xml:space="preserve">更新时间: 2025-04-15 11:00:33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"中文繁体"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"321.png"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中文繁体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繁中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1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1"/>
    <w:bookmarkStart w:id="292" w:name="是否默认"/>
    <w:p>
      <w:pPr>
        <w:pStyle w:val="5"/>
      </w:pPr>
      <w:r>
        <w:t xml:space="preserve">是否默认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19:45:00</w:t>
      </w:r>
    </w:p>
    <w:p>
      <w:pPr>
        <w:pStyle w:val="a9"/>
      </w:pPr>
      <w:r>
        <w:t xml:space="preserve">更新时间: 2025-04-15 10:52:01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http://45.200.16.18:60000/admin_base/lang/status_s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2"/>
    <w:bookmarkEnd w:id="293"/>
    <w:bookmarkStart w:id="298" w:name="语包列表"/>
    <w:p>
      <w:pPr>
        <w:pStyle w:val="4"/>
      </w:pPr>
      <w:r>
        <w:t xml:space="preserve">语包列表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13:16:37</w:t>
      </w:r>
    </w:p>
    <w:p>
      <w:pPr>
        <w:pStyle w:val="a9"/>
      </w:pPr>
      <w:r>
        <w:t xml:space="preserve">更新时间: 2025-04-14 13:16:37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94" w:name="获取数据-37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15:04:30</w:t>
      </w:r>
    </w:p>
    <w:p>
      <w:pPr>
        <w:pStyle w:val="a9"/>
      </w:pPr>
      <w:r>
        <w:t xml:space="preserve">更新时间: 2025-04-14 16:35:50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"shouye"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标识代码或文字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语系分类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"shouye"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4"/>
    <w:bookmarkStart w:id="295" w:name="确认新增"/>
    <w:p>
      <w:pPr>
        <w:pStyle w:val="5"/>
      </w:pPr>
      <w:r>
        <w:t xml:space="preserve">确认新增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16:37:58</w:t>
      </w:r>
    </w:p>
    <w:p>
      <w:pPr>
        <w:pStyle w:val="a9"/>
      </w:pPr>
      <w:r>
        <w:t xml:space="preserve">更新时间: 2025-04-15 10:51:48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"hongdong2"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"活动页面"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"活动页面"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hongdong2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2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5"/>
    <w:bookmarkStart w:id="296" w:name="确认编辑-1"/>
    <w:p>
      <w:pPr>
        <w:pStyle w:val="5"/>
      </w:pPr>
      <w:r>
        <w:t xml:space="preserve">确认编辑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17:20:36</w:t>
      </w:r>
    </w:p>
    <w:p>
      <w:pPr>
        <w:pStyle w:val="a9"/>
      </w:pPr>
      <w:r>
        <w:t xml:space="preserve">更新时间: 2025-04-14 17:28:11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"活动页面"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"shouye"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"lang_params"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"繁中"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"限時活動"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"英文"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 that limit time"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"期間限定イベント"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"韩文"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"시간을 제한하는 활동"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"越南"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"Các hoạt động hạn chế thời gian"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"กิจกรรมที่ จำกัด เวลา"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"葡萄牙"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"Atividades que limitam o tempo"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"柬埔寨"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"សកម្មភាពដែលកំណត់ពេលវេលា"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"印度"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"गतिविधियाँ जो समय को सीमित करती हैं"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"限时活动"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data.data.lang_params.title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2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6"/>
    <w:bookmarkStart w:id="297" w:name="删除-13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18:08:01</w:t>
      </w:r>
    </w:p>
    <w:p>
      <w:pPr>
        <w:pStyle w:val="a9"/>
      </w:pPr>
      <w:r>
        <w:t xml:space="preserve">更新时间: 2025-04-14 18:09:12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2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7"/>
    <w:bookmarkEnd w:id="298"/>
    <w:bookmarkStart w:id="304" w:name="语系分类"/>
    <w:p>
      <w:pPr>
        <w:pStyle w:val="4"/>
      </w:pPr>
      <w:r>
        <w:t xml:space="preserve">语系分类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13:20:06</w:t>
      </w:r>
    </w:p>
    <w:p>
      <w:pPr>
        <w:pStyle w:val="a9"/>
      </w:pPr>
      <w:r>
        <w:t xml:space="preserve">更新时间: 2025-04-14 13:20:19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299" w:name="获取数据-38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13:20:06</w:t>
      </w:r>
    </w:p>
    <w:p>
      <w:pPr>
        <w:pStyle w:val="a9"/>
      </w:pPr>
      <w:r>
        <w:t xml:space="preserve">更新时间: 2025-04-14 13:23:45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http://45.200.16.18:60000/admin_base/language_type/getlist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类型：1注册IP，2登陆IP，3真实姓名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IP/姓名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"代理端"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"电脑端"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3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99"/>
    <w:bookmarkStart w:id="300" w:name="开启关闭-16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13:20:06</w:t>
      </w:r>
    </w:p>
    <w:p>
      <w:pPr>
        <w:pStyle w:val="a9"/>
      </w:pPr>
      <w:r>
        <w:t xml:space="preserve">更新时间: 2025-04-14 13:24:06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http://45.200.16.18:60000/admin_base/language_type/status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状态：1开启，0关闭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0"/>
    <w:bookmarkStart w:id="301" w:name="确认编辑-2"/>
    <w:p>
      <w:pPr>
        <w:pStyle w:val="5"/>
      </w:pPr>
      <w:r>
        <w:t xml:space="preserve">确认编辑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13:20:06</w:t>
      </w:r>
    </w:p>
    <w:p>
      <w:pPr>
        <w:pStyle w:val="a9"/>
      </w:pPr>
      <w:r>
        <w:t xml:space="preserve">更新时间: 2025-04-14 14:05:10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http://45.200.16.18:60000/admin_base/language_type/update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"手机端"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3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1"/>
    <w:bookmarkStart w:id="302" w:name="确认添加"/>
    <w:p>
      <w:pPr>
        <w:pStyle w:val="5"/>
      </w:pPr>
      <w:r>
        <w:t xml:space="preserve">确认添加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13:55:17</w:t>
      </w:r>
    </w:p>
    <w:p>
      <w:pPr>
        <w:pStyle w:val="a9"/>
      </w:pPr>
      <w:r>
        <w:t xml:space="preserve">更新时间: 2025-04-14 14:01:23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http://45.200.16.18:60000/admin_base/language_type/add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"电脑端"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3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2"/>
    <w:bookmarkStart w:id="303" w:name="删除-14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2025-04-14 14:06:48</w:t>
      </w:r>
    </w:p>
    <w:p>
      <w:pPr>
        <w:pStyle w:val="a9"/>
      </w:pPr>
      <w:r>
        <w:t xml:space="preserve">更新时间: 2025-04-14 14:07:43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http://45.200.16.18:60000/admin_base/language_type/delete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3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3"/>
    <w:bookmarkEnd w:id="304"/>
    <w:bookmarkEnd w:id="305"/>
    <w:bookmarkStart w:id="308" w:name="首页"/>
    <w:p>
      <w:pPr>
        <w:pStyle w:val="3"/>
      </w:pPr>
      <w:r>
        <w:t xml:space="preserve">首页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11:11:09</w:t>
      </w:r>
    </w:p>
    <w:p>
      <w:pPr>
        <w:pStyle w:val="a9"/>
      </w:pPr>
      <w:r>
        <w:t xml:space="preserve">更新时间: 2025-04-19 12:03:47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06" w:name="获取数据-39"/>
    <w:p>
      <w:pPr>
        <w:pStyle w:val="4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http://45.200.16.18:65535/admin_base/home/index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44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6"/>
    <w:bookmarkStart w:id="307" w:name="获取统计数据"/>
    <w:p>
      <w:pPr>
        <w:pStyle w:val="4"/>
      </w:pPr>
      <w:r>
        <w:t xml:space="preserve">获取统计数据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11:11:13</w:t>
      </w:r>
    </w:p>
    <w:p>
      <w:pPr>
        <w:pStyle w:val="a9"/>
      </w:pPr>
      <w:r>
        <w:t xml:space="preserve">更新时间: 2025-04-13 11:11:13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http://45.200.16.18:65535/admin_base/home/index_tj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"2025-02-14"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开始日期，默认当天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结束日期，默认当天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4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"zongheji"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"-770.00"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"捕鱼"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"彩票"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"xiaoji"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"-660.00"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data.zongheji.user_count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data.zongheji.bet_count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注单数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投注金额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data.zongheji.netAmount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输赢金额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data.xiaoji.user_count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data.xiaoji.bet_count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data.xiaoji.netAmount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4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MjY0MDc5NTcsImV4cCI6NjAxNzI2NDA3ODk3LCJuYmYiOjE3MjY0MDc5NTcsImp0aSI6IlFqbUw3OE91d0o0VmRuWGEiLCJzdWIiOiI3MjM5MTQwMDQ0OTE5Nzk5ODA4IiwicHJ2IjoiZGY4ODNkYjk3YmQwNWVmOGZmODUwODJkNjg2YzQ1ZTgzMmU1OTNhOSJ9.bgUkW8wNuJHzc_pPuEGRXNElON8PcvxJov097EO8C1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7"/>
    <w:bookmarkEnd w:id="308"/>
    <w:bookmarkStart w:id="327" w:name="推广管理"/>
    <w:p>
      <w:pPr>
        <w:pStyle w:val="3"/>
      </w:pPr>
      <w:r>
        <w:t xml:space="preserve">推广管理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2025-04-20 17:01:59</w:t>
      </w:r>
    </w:p>
    <w:p>
      <w:pPr>
        <w:pStyle w:val="a9"/>
      </w:pPr>
      <w:r>
        <w:t xml:space="preserve">更新时间: 2025-04-20 17:01:59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15" w:name="电邮列表"/>
    <w:p>
      <w:pPr>
        <w:pStyle w:val="4"/>
      </w:pPr>
      <w:r>
        <w:t xml:space="preserve">电邮列表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2025-04-20 17:02:29</w:t>
      </w:r>
    </w:p>
    <w:p>
      <w:pPr>
        <w:pStyle w:val="a9"/>
      </w:pPr>
      <w:r>
        <w:t xml:space="preserve">更新时间: 2025-04-20 17:23:24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09" w:name="获取数据-40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2025-04-20 17:02:55</w:t>
      </w:r>
    </w:p>
    <w:p>
      <w:pPr>
        <w:pStyle w:val="a9"/>
      </w:pPr>
      <w:r>
        <w:t xml:space="preserve">更新时间: 2025-04-21 13:09:56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http://45.200.16.18:60000/admin_base/promotion/email_list/getlist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4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"smtp_server"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"smtp_port"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"smtp_protocol"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"smtp_user"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"smtp_pass"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10:53:25"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10:53:27"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data.data.smtp_server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smtp.qq.com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data.data.smtp_port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data.data.smtp_protocol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data.data.smtp_user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data.data.smtp_pass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2025-04-20 10:53:25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2025-04-20 10:53:27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4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09"/>
    <w:bookmarkStart w:id="310" w:name="新增-16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2025-04-21 13:16:02</w:t>
      </w:r>
    </w:p>
    <w:p>
      <w:pPr>
        <w:pStyle w:val="a9"/>
      </w:pPr>
      <w:r>
        <w:t xml:space="preserve">更新时间: 2025-04-21 14:45:05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http://45.200.16.18:60000/admin_base/promotion/email_list/add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"smtp_server"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"smtp_port"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"smtp_protocol"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"12345116@qq.com"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smtp.qq.com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4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4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0"/>
    <w:bookmarkStart w:id="311" w:name="编辑-12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2025-04-21 14:45:15</w:t>
      </w:r>
    </w:p>
    <w:p>
      <w:pPr>
        <w:pStyle w:val="a9"/>
      </w:pPr>
      <w:r>
        <w:t xml:space="preserve">更新时间: 2025-04-21 14:48:02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http://45.200.16.18:60000/admin_base/promotion/email_list/edit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"smtp_server"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"smtp_port"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"smtp_protocol"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"12345116@qq.com"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"smtp_pass"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smtp.qq.com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12345116@qq.com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4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4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1"/>
    <w:bookmarkStart w:id="312" w:name="开启关闭-17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2025-04-21 16:39:21</w:t>
      </w:r>
    </w:p>
    <w:p>
      <w:pPr>
        <w:pStyle w:val="a9"/>
      </w:pPr>
      <w:r>
        <w:t xml:space="preserve">更新时间: 2025-04-21 16:41:33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http://45.200.16.18:60000/admin_base/promotion/email_list/status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4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5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2"/>
    <w:bookmarkStart w:id="313" w:name="删除-15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2025-04-21 16:41:43</w:t>
      </w:r>
    </w:p>
    <w:p>
      <w:pPr>
        <w:pStyle w:val="a9"/>
      </w:pPr>
      <w:r>
        <w:t xml:space="preserve">更新时间: 2025-04-21 16:43:06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http://45.200.16.18:60000/admin_base/promotion/email_list/delete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5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5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3"/>
    <w:bookmarkStart w:id="314" w:name="测试发送邮件"/>
    <w:p>
      <w:pPr>
        <w:pStyle w:val="5"/>
      </w:pPr>
      <w:r>
        <w:t xml:space="preserve">测试发送邮件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2025-04-21 20:19:52</w:t>
      </w:r>
    </w:p>
    <w:p>
      <w:pPr>
        <w:pStyle w:val="a9"/>
      </w:pPr>
      <w:r>
        <w:t xml:space="preserve">更新时间: 2025-04-21 20:21:08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http://45.200.16.18:60000/admin_base/promotion/email_list/test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接口测试邮件的邮箱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5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5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4"/>
    <w:bookmarkEnd w:id="315"/>
    <w:bookmarkStart w:id="317" w:name="电邮记录"/>
    <w:p>
      <w:pPr>
        <w:pStyle w:val="4"/>
      </w:pPr>
      <w:r>
        <w:t xml:space="preserve">电邮记录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2025-04-20 17:23:02</w:t>
      </w:r>
    </w:p>
    <w:p>
      <w:pPr>
        <w:pStyle w:val="a9"/>
      </w:pPr>
      <w:r>
        <w:t xml:space="preserve">更新时间: 2025-04-20 17:23:02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16" w:name="获取数据-41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2025-04-20 17:23:02</w:t>
      </w:r>
    </w:p>
    <w:p>
      <w:pPr>
        <w:pStyle w:val="a9"/>
      </w:pPr>
      <w:r>
        <w:t xml:space="preserve">更新时间: 2026-02-06 14:10:15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http://45.200.16.18:60000/admin_base/promotion/email_records/getlist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发送者邮箱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接受者邮箱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验证类型：1会员登陆，2会员注册，3代理登陆，4后台登陆，5会员修改密码，6会员重置密码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5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279911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1745136759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08:12:39"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08:12:39"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766837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1745126150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05:15:50"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658675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1745126134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1745051867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发送者邮箱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456789@qq.com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接受者邮箱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1745136759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验证类型：1会员登陆，2会员注册，3代理登陆，4后台登陆，5会员修改密码，6会员重置密码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2025-04-20 08:12:39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2025-04-20 08:12:39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5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6"/>
    <w:bookmarkEnd w:id="317"/>
    <w:bookmarkStart w:id="324" w:name="短信列表"/>
    <w:p>
      <w:pPr>
        <w:pStyle w:val="4"/>
      </w:pPr>
      <w:r>
        <w:t xml:space="preserve">短信列表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11:49:39</w:t>
      </w:r>
    </w:p>
    <w:p>
      <w:pPr>
        <w:pStyle w:val="a9"/>
      </w:pPr>
      <w:r>
        <w:t xml:space="preserve">更新时间: 2026-01-16 11:49:56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18" w:name="获取数据-42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11:49:39</w:t>
      </w:r>
    </w:p>
    <w:p>
      <w:pPr>
        <w:pStyle w:val="a9"/>
      </w:pPr>
      <w:r>
        <w:t xml:space="preserve">更新时间: 2026-01-16 11:59:09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http://45.200.16.18:60000/admin_base/promotion/send_list/getlist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5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"send_host"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"2025-04-21 06:43:38"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"2025-04-21 06:43:38"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"send_host"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10:53:25"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10:53:27"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data.data.send_host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短信服务器地址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发送者名称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2025-04-21 06:43:38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2025-04-21 06:43:38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5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8"/>
    <w:bookmarkStart w:id="319" w:name="新增-17"/>
    <w:p>
      <w:pPr>
        <w:pStyle w:val="5"/>
      </w:pPr>
      <w:r>
        <w:t xml:space="preserve">新增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11:49:39</w:t>
      </w:r>
    </w:p>
    <w:p>
      <w:pPr>
        <w:pStyle w:val="a9"/>
      </w:pPr>
      <w:r>
        <w:t xml:space="preserve">更新时间: 2026-01-16 12:08:19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http://45.200.16.18:60000/admin_base/promotion/send_list/add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"send_host"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smtp.qq.com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短信服务器地址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发送者名称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5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6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19"/>
    <w:bookmarkStart w:id="320" w:name="编辑-13"/>
    <w:p>
      <w:pPr>
        <w:pStyle w:val="5"/>
      </w:pPr>
      <w:r>
        <w:t xml:space="preserve">编辑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11:49:39</w:t>
      </w:r>
    </w:p>
    <w:p>
      <w:pPr>
        <w:pStyle w:val="a9"/>
      </w:pPr>
      <w:r>
        <w:t xml:space="preserve">更新时间: 2026-01-16 12:09:46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http://45.200.16.18:60000/admin_base/promotion/send_list/edit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"send_host"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46511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smtp.qq.com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短信服务器地址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发送者名称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6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6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0"/>
    <w:bookmarkStart w:id="321" w:name="开启关闭-18"/>
    <w:p>
      <w:pPr>
        <w:pStyle w:val="5"/>
      </w:pPr>
      <w:r>
        <w:t xml:space="preserve">开启/关闭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11:49:39</w:t>
      </w:r>
    </w:p>
    <w:p>
      <w:pPr>
        <w:pStyle w:val="a9"/>
      </w:pPr>
      <w:r>
        <w:t xml:space="preserve">更新时间: 2026-01-16 12:11:50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http://45.200.16.18:60000/admin_base/promotion/send_list/status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状态：1正常0，禁用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6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6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1"/>
    <w:bookmarkStart w:id="322" w:name="删除-16"/>
    <w:p>
      <w:pPr>
        <w:pStyle w:val="5"/>
      </w:pPr>
      <w:r>
        <w:t xml:space="preserve">删除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11:49:39</w:t>
      </w:r>
    </w:p>
    <w:p>
      <w:pPr>
        <w:pStyle w:val="a9"/>
      </w:pPr>
      <w:r>
        <w:t xml:space="preserve">更新时间: 2026-01-16 12:11:44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http://45.200.16.18:60000/admin_base/promotion/send_list/delete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6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6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2"/>
    <w:bookmarkStart w:id="323" w:name="测试发送短信"/>
    <w:p>
      <w:pPr>
        <w:pStyle w:val="5"/>
      </w:pPr>
      <w:r>
        <w:t xml:space="preserve">测试发送短信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11:49:39</w:t>
      </w:r>
    </w:p>
    <w:p>
      <w:pPr>
        <w:pStyle w:val="a9"/>
      </w:pPr>
      <w:r>
        <w:t xml:space="preserve">更新时间: 2026-01-16 12:13:43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http://45.200.16.18:60000/admin_base/promotion/send_list/test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"+8613145678912"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+8613145678912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测试手机号，需要带区号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6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6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kbWluX2Jhc2UvdjIvbG9naW4iLCJpYXQiOjE3NDA5MDkzMzEsImV4cCI6NjAxNzQwOTA5MjcxLCJuYmYiOjE3NDA5MDkzMzEsImp0aSI6InBUODNaNnJKVzBHa1lKSmEiLCJzdWIiOiIxIiwicHJ2IjoiZGY4ODNkYjk3YmQwNWVmOGZmODUwODJkNjg2YzQ1ZTgzMmU1OTNhOSJ9.f70OCHxLCc8t1mPEeFeMPND90HKcXlmH9QfSKzTt8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3"/>
    <w:bookmarkEnd w:id="324"/>
    <w:bookmarkStart w:id="326" w:name="短信记录"/>
    <w:p>
      <w:pPr>
        <w:pStyle w:val="4"/>
      </w:pPr>
      <w:r>
        <w:t xml:space="preserve">短信记录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12:17:07</w:t>
      </w:r>
    </w:p>
    <w:p>
      <w:pPr>
        <w:pStyle w:val="a9"/>
      </w:pPr>
      <w:r>
        <w:t xml:space="preserve">更新时间: 2026-01-16 12:17:26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25" w:name="获取数据-43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2026-01-16 12:17:07</w:t>
      </w:r>
    </w:p>
    <w:p>
      <w:pPr>
        <w:pStyle w:val="a9"/>
      </w:pPr>
      <w:r>
        <w:t xml:space="preserve">更新时间: 2026-02-06 14:11:11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http://45.200.16.18:60000/admin_base/promotion/send_records/getlist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手机号，需要带区号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验证类型：1会员登陆，2会员注册，3代理登陆，4后台登陆，5会员修改密码，6会员重置密码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6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279911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1745136759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08:12:39"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08:12:39"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766837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1745126150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05:15:50"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658675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1745126134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05:15:34"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"456789@qq.com"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1745051867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"2025-04-20 16:34:57"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456789@qq.com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1745136759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验证类型：1会员登陆，2会员注册，3代理登陆，4后台登陆，5会员修改密码，6会员重置密码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2025-04-20 08:12:39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2025-04-20 08:12:39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7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kbWluX2Jhc2UvdjIvbG9naW4iLCJpYXQiOjE3Njg1MzQzMzEsImV4cCI6NjAxNzY4NTM0MjcxLCJuYmYiOjE3Njg1MzQzMzEsImp0aSI6Imh1RGtpWFdSY0c2cW8yRDciLCJzdWIiOiIxIiwicHJ2IjoiZGY4ODNkYjk3YmQwNWVmOGZmODUwODJkNjg2YzQ1ZTgzMmU1OTNhOSJ9.r–MhKRJCCbRqLl8Ur0rz8REuuD1PZLFlWS_UqrO5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5"/>
    <w:bookmarkEnd w:id="326"/>
    <w:bookmarkEnd w:id="327"/>
    <w:bookmarkEnd w:id="328"/>
    <w:bookmarkStart w:id="413" w:name="bw-pc-api-v2适配h5"/>
    <w:p>
      <w:pPr>
        <w:pStyle w:val="2"/>
      </w:pPr>
      <w:r>
        <w:t xml:space="preserve">bw-pc-api-v2（适配h5）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2025-10-26 00:34:46</w:t>
      </w:r>
    </w:p>
    <w:p>
      <w:pPr>
        <w:pStyle w:val="FirstParagraph"/>
      </w:pPr>
      <w:r>
        <w:rPr>
          <w:bCs/>
          <w:b/>
        </w:rPr>
        <w:t xml:space="preserve">请在所有api请求头添加参数 lang 参数，值为语系代码</w:t>
      </w:r>
      <w:r>
        <w:rPr>
          <w:bCs/>
          <w:b/>
        </w:rPr>
        <w:t xml:space="preserve"> </w:t>
      </w:r>
      <w:r>
        <w:rPr>
          <w:bCs/>
          <w:b/>
        </w:rPr>
        <w:t xml:space="preserve">所有api请求除 获取全局参数接口以外，其他接口请求都要在路由结尾带上 ?lang=语系代码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41" w:name="登陆注册"/>
    <w:p>
      <w:pPr>
        <w:pStyle w:val="3"/>
      </w:pPr>
      <w:r>
        <w:t xml:space="preserve">登陆/注册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FirstParagraph"/>
      </w:pPr>
      <w:r>
        <w:rPr>
          <w:bCs/>
          <w:b/>
        </w:rPr>
        <w:t xml:space="preserve">请在所有api请求头添加参数 lang 参数，值为语系代码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29" w:name="会员登陆"/>
    <w:p>
      <w:pPr>
        <w:pStyle w:val="4"/>
      </w:pPr>
      <w:r>
        <w:t xml:space="preserve">会员登陆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2026-02-21 22:44:13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http://45.200.16.18:60000/api/user/login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"123132123@qq.com"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"279911"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登陆类型：1普通登陆，2邮箱登录，3手机号登陆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账号/邮箱/手机号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123132123@qq.com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邮箱地址，type=2必填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电邮验证码，type=2必填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手机号，type=3必填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国家区号，type=3必填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短信验证码，type=3必填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7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7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"账号密码错误"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29"/>
    <w:bookmarkStart w:id="330" w:name="会员注册"/>
    <w:p>
      <w:pPr>
        <w:pStyle w:val="4"/>
      </w:pPr>
      <w:r>
        <w:t xml:space="preserve">会员注册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2026-01-19 22:32:15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http://45.200.16.18:60000/api/user/register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"ceshi7788"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123123123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"321321"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"5454353"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"invicode"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123123123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5454353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图片key，提交的时候需要有该参数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推荐码，代理ID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安全码，6-20位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短信验证码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7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4OjY1NTM1L2FwaS91c2VyL3JlZ2lzdGVyIiwiaWF0IjoxNzI3Nzg3MzY2LCJleHAiOjE3MzAzNzkzNjYsIm5iZiI6MTcyNzc4NzM2NiwianRpIjoiRDFtaldiRTRBcENORlFpYiIsInN1YiI6IjY3MCIsInBydiI6Ijg2NjVhZTk3NzVjZjI2ZjZiOGU0OTZmODZmYTUzNmQ2OGRkNzE4MTgifQ.64fmqzZjbfjrR4sJH06SBWPPjC_8A_2a_eO4ghzPBb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7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"用户已存在"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0"/>
    <w:bookmarkStart w:id="331" w:name="获取个人信息-1"/>
    <w:p>
      <w:pPr>
        <w:pStyle w:val="4"/>
      </w:pPr>
      <w:r>
        <w:t xml:space="preserve">获取个人信息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2026-02-21 22:20:14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http://45.200.16.18:60000/api/token/user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cxNjgyODEzLCJleHAiOjE3NzQyNzQ4MTMsIm5iZiI6MTc3MTY4MjgxMywianRpIjoiaWhEbjlwWDFEdHF6aDF6ciIsInN1YiI6IjY2MiIsInBydiI6Ijg2NjVhZTk3NzVjZjI2ZjZiOGU0OTZmODZmYTUzNmQ2OGRkNzE4MTgifQ.Ae-zqOmpmBdegteNl5lssxB9iZCzdtQ6c-hJixevI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7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"1835.0000"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"131456789490"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"born_time"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"2004-02-20"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"gap_recharge"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"gap_validBetAmount"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"sum_water"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"ok_water"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data.lock_balance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反佣状态：1正常，0禁用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是否代理：1是，0不是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data.weixin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data.skype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转账模式：1手动，2免转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data.born_time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2004-02-20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当前总充值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当前总投注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下一级需要的充值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下一级需要的投注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data.level_data.gap_recharge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晋级还需充值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data.level_data.gap_validBetAmount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晋级还需投注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是否绑定安全码：true是，false否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sum_water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需要完成的流水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ok_water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已完成的流水</w:t>
            </w:r>
          </w:p>
        </w:tc>
      </w:tr>
    </w:tbl>
    <w:p>
      <w:pPr>
        <w:numPr>
          <w:ilvl w:val="0"/>
          <w:numId w:val="147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cxNjgyODEzLCJleHAiOjE3NzQyNzQ4MTMsIm5iZiI6MTc3MTY4MjgxMywianRpIjoiaWhEbjlwWDFEdHF6aDF6ciIsInN1YiI6IjY2MiIsInBydiI6Ijg2NjVhZTk3NzVjZjI2ZjZiOGU0OTZmODZmYTUzNmQ2OGRkNzE4MTgifQ.Ae-zqOmpmBdegteNl5lssxB9iZCzdtQ6c-hJixevI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1"/>
    <w:bookmarkStart w:id="332" w:name="退出登录-1"/>
    <w:p>
      <w:pPr>
        <w:pStyle w:val="4"/>
      </w:pPr>
      <w:r>
        <w:t xml:space="preserve">退出登录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2025-04-18 17:14:04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http://45.200.16.18:60000/api/token/logout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7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"退出成功"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7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2"/>
    <w:bookmarkStart w:id="333" w:name="获取图形验证码"/>
    <w:p>
      <w:pPr>
        <w:pStyle w:val="4"/>
      </w:pPr>
      <w:r>
        <w:t xml:space="preserve">获取图形验证码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2025-04-21 20:29:45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http://45.200.16.18:60000/api/captcha/get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7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"$2y$10$VfFq9taEU3K04Djl5i67zuLCjd8jHWisZLGmQfY1JCDVLAfOOWdja"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$2y</w:t>
            </w:r>
            <m:oMath>
              <m:r>
                <m:t>10</m:t>
              </m:r>
            </m:oMath>
            <w:r>
              <w:t xml:space="preserve">VfFq9taEU3K04Djl5i67zuLCjd8jHWisZLGmQfY1JCDVLAfOOWdja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图片key，提交的时候需要有该参数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图片base64</w:t>
            </w:r>
          </w:p>
        </w:tc>
      </w:tr>
    </w:tbl>
    <w:p>
      <w:pPr>
        <w:numPr>
          <w:ilvl w:val="0"/>
          <w:numId w:val="148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333"/>
    <w:bookmarkStart w:id="334" w:name="获取电邮验证码"/>
    <w:p>
      <w:pPr>
        <w:pStyle w:val="4"/>
      </w:pPr>
      <w:r>
        <w:t xml:space="preserve">获取电邮验证码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2025-04-20 10:14:42</w:t>
      </w:r>
    </w:p>
    <w:p>
      <w:pPr>
        <w:pStyle w:val="a9"/>
      </w:pPr>
      <w:r>
        <w:t xml:space="preserve">更新时间: 2026-01-18 16:14:27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http://45.200.16.18:60000/api/mail_code/send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验证类型：1会员登陆，2会员注册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邮箱地址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8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"$2y$10$VfFq9taEU3K04Djl5i67zuLCjd8jHWisZLGmQfY1JCDVLAfOOWdja"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$2y</w:t>
            </w:r>
            <m:oMath>
              <m:r>
                <m:t>10</m:t>
              </m:r>
            </m:oMath>
            <w:r>
              <w:t xml:space="preserve">VfFq9taEU3K04Djl5i67zuLCjd8jHWisZLGmQfY1JCDVLAfOOWdja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图片key，提交的时候需要有该参数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图片base64</w:t>
            </w:r>
          </w:p>
        </w:tc>
      </w:tr>
    </w:tbl>
    <w:p>
      <w:pPr>
        <w:numPr>
          <w:ilvl w:val="0"/>
          <w:numId w:val="148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334"/>
    <w:bookmarkStart w:id="335" w:name="设置安全码"/>
    <w:p>
      <w:pPr>
        <w:pStyle w:val="4"/>
      </w:pPr>
      <w:r>
        <w:t xml:space="preserve">设置安全码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2025-12-11 16:05:28</w:t>
      </w:r>
    </w:p>
    <w:p>
      <w:pPr>
        <w:pStyle w:val="a9"/>
      </w:pPr>
      <w:r>
        <w:t xml:space="preserve">更新时间: 2025-12-11 16:06:27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http://45.200.16.18:60000/api/user/pay_password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安全码，6-20位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8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"1835.0000"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"131456789490"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"born_time"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"2004-02-20"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"gap_recharge"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"gap_validBetAmount"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data.lock_balance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反佣状态：1正常，0禁用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是否代理：1是，0不是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data.weixin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data.skype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转账模式：1手动，2免转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data.born_time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2004-02-20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当前总充值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当前总投注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下一级需要的充值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下一级需要的投注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data.level_data.gap_recharge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晋级还需充值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data.level_data.gap_validBetAmount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晋级还需投注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是否绑定安全码：true是，false否</w:t>
            </w:r>
          </w:p>
        </w:tc>
      </w:tr>
    </w:tbl>
    <w:p>
      <w:pPr>
        <w:numPr>
          <w:ilvl w:val="0"/>
          <w:numId w:val="148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5"/>
    <w:bookmarkStart w:id="336" w:name="获取短信验证码"/>
    <w:p>
      <w:pPr>
        <w:pStyle w:val="4"/>
      </w:pPr>
      <w:r>
        <w:t xml:space="preserve">获取短信验证码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2026-01-18 12:24:23</w:t>
      </w:r>
    </w:p>
    <w:p>
      <w:pPr>
        <w:pStyle w:val="a9"/>
      </w:pPr>
      <w:r>
        <w:t xml:space="preserve">更新时间: 2026-01-18 16:48:31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http://45.200.16.18:60000/api/phone_code/send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"13145678946"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验证类型：1会员登陆，2会员注册，3代理登陆，4后台登陆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8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"$2y$10$VfFq9taEU3K04Djl5i67zuLCjd8jHWisZLGmQfY1JCDVLAfOOWdja"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$2y</w:t>
            </w:r>
            <m:oMath>
              <m:r>
                <m:t>10</m:t>
              </m:r>
            </m:oMath>
            <w:r>
              <w:t xml:space="preserve">VfFq9taEU3K04Djl5i67zuLCjd8jHWisZLGmQfY1JCDVLAfOOWdja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图片key，提交的时候需要有该参数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图片base64</w:t>
            </w:r>
          </w:p>
        </w:tc>
      </w:tr>
    </w:tbl>
    <w:p>
      <w:pPr>
        <w:numPr>
          <w:ilvl w:val="0"/>
          <w:numId w:val="148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336"/>
    <w:bookmarkStart w:id="337" w:name="获取找回密码验证码"/>
    <w:p>
      <w:pPr>
        <w:pStyle w:val="4"/>
      </w:pPr>
      <w:r>
        <w:t xml:space="preserve">获取找回密码验证码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2026-02-06 14:41:28</w:t>
      </w:r>
    </w:p>
    <w:p>
      <w:pPr>
        <w:pStyle w:val="a9"/>
      </w:pPr>
      <w:r>
        <w:t xml:space="preserve">更新时间: 2026-02-06 15:48:08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http://45.200.16.18:60000/api/code/send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"123132111123@qq.com"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类型：1手机验证码，2邮箱验证码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国家区号，type=1必填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手机号，type=1必填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123132123@qq.com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邮箱地址，type=2必填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8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"验证码发送成功"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8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"该手机号暂未绑定会员"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7"/>
    <w:bookmarkStart w:id="338" w:name="确认找回密码"/>
    <w:p>
      <w:pPr>
        <w:pStyle w:val="4"/>
      </w:pPr>
      <w:r>
        <w:t xml:space="preserve">确认找回密码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2026-02-06 15:48:20</w:t>
      </w:r>
    </w:p>
    <w:p>
      <w:pPr>
        <w:pStyle w:val="a9"/>
      </w:pPr>
      <w:r>
        <w:t xml:space="preserve">更新时间: 2026-02-06 16:37:40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http://45.200.16.18:60000/api/password/get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"123132111123@qq.com"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类型：1手机号验证码找回，2邮箱验证码找回，3真实姓名+安全密码找回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国家区号，type=1必填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手机号，type=1必填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123132111123@qq.com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邮箱地址，type=2必填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真实姓名，type=3必填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安全密码，type=3必填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手机或邮件验证码，type=1，type=2必填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需要修改的新密码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8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"密码修改成功"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49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"该手机号暂未绑定会员"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8"/>
    <w:bookmarkStart w:id="339" w:name="telegram登陆"/>
    <w:p>
      <w:pPr>
        <w:pStyle w:val="4"/>
      </w:pPr>
      <w:r>
        <w:t xml:space="preserve">telegram登陆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2026-02-20 11:20:16</w:t>
      </w:r>
    </w:p>
    <w:p>
      <w:pPr>
        <w:pStyle w:val="a9"/>
      </w:pPr>
      <w:r>
        <w:t xml:space="preserve">更新时间: 2026-02-21 22:27:40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http://45.200.16.18:60000/api/telegram/login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6782975779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"tommy7780"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9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"telegram验证成功"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"one_login"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telegram验证成功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data.one_login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判断是否首次登陆：true则需要强制设置密码，false则跳过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data.access_token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data.token_type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data.expires_in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9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"用户信息异常，认证失败"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39"/>
    <w:bookmarkStart w:id="340" w:name="telegram用户设置密码"/>
    <w:p>
      <w:pPr>
        <w:pStyle w:val="4"/>
      </w:pPr>
      <w:r>
        <w:t xml:space="preserve">telegram用户设置密码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2026-02-21 22:32:27</w:t>
      </w:r>
    </w:p>
    <w:p>
      <w:pPr>
        <w:pStyle w:val="a9"/>
      </w:pPr>
      <w:r>
        <w:t xml:space="preserve">更新时间: 2026-02-21 22:44:40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http://45.200.16.18:60000/api/telegram/password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90ZWxlZ3JhbS9sb2dpbiIsImlhdCI6MTc3MTY4NDcwNiwiZXhwIjoxNzc0Mjc2NzA2LCJuYmYiOjE3NzE2ODQ3MDYsImp0aSI6IkljNjlzZEhMSlJ6QzRqbzUiLCJzdWIiOiI3ODMiLCJwcnYiOiI4NjY1YWU5Nzc1Y2YyNmY2YjhlNDk2Zjg2ZmE1MzZkNjhkZDcxODE4In0.hZ5HbhLRNYYoYGOIqSWQGo3Ei5cEY5DLVfk2UM-HT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"confirmpass"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6782975779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tommy7780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确认新密码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9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"设置密码成功"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设置密码成功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49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"用户信息异常，认证失败"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90ZWxlZ3JhbS9sb2dpbiIsImlhdCI6MTc3MTY4NDcwNiwiZXhwIjoxNzc0Mjc2NzA2LCJuYmYiOjE3NzE2ODQ3MDYsImp0aSI6IkljNjlzZEhMSlJ6QzRqbzUiLCJzdWIiOiI3ODMiLCJwcnYiOiI4NjY1YWU5Nzc1Y2YyNmY2YjhlNDk2Zjg2ZmE1MzZkNjhkZDcxODE4In0.hZ5HbhLRNYYoYGOIqSWQGo3Ei5cEY5DLVfk2UM-HT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0"/>
    <w:bookmarkEnd w:id="341"/>
    <w:bookmarkStart w:id="347" w:name="首页数据"/>
    <w:p>
      <w:pPr>
        <w:pStyle w:val="3"/>
      </w:pPr>
      <w:r>
        <w:t xml:space="preserve">首页数据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42" w:name="获取category分类"/>
    <w:p>
      <w:pPr>
        <w:pStyle w:val="4"/>
      </w:pPr>
      <w:r>
        <w:t xml:space="preserve">获取Category分类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2026-02-10 01:56:15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http://45.200.16.18:60000/api/interface/class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9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"https://apis.xh-demo.com/uploads/images/jkfl/live.png"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"https://apis.xh-demo.com/uploads/images/jkfl/live_se.png"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"https://apis.xh-demo.com/uploads/images/jkfl/game.png"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"https://apis.xh-demo.com/uploads/images/jkfl/game_se.png"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"捕鱼"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"https://apis.xh-demo.com/uploads/images/jkfl/fishing.png"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"https://apis.xh-demo.com/uploads/images/jkfl/fishing_se.png"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"彩票"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"https://apis.xh-demo.com/uploads/images/jkfl/lottery.png"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"https://apis.xh-demo.com/uploads/images/jkfl/lottery_se.png"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"https://apis.xh-demo.com/uploads/images/jkfl/sport.png"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"https://apis.xh-demo.com/uploads/images/jkfl/sport_se.png"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"https://apis.xh-demo.com/uploads/images/jkfl/poker.png"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"https://apis.xh-demo.com/uploads/images/jkfl/poker_se.png"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"https://apis.xh-demo.com/uploads/images/jkfl/esports.png"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"https://apis.xh-demo.com/uploads/images/jkfl/esports_se.png"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未选中图片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是否存在二级页面：1是，0否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背景大图</w:t>
            </w:r>
          </w:p>
        </w:tc>
      </w:tr>
    </w:tbl>
    <w:p>
      <w:pPr>
        <w:numPr>
          <w:ilvl w:val="0"/>
          <w:numId w:val="149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2"/>
    <w:bookmarkStart w:id="343" w:name="category二级分类"/>
    <w:p>
      <w:pPr>
        <w:pStyle w:val="4"/>
      </w:pPr>
      <w:r>
        <w:t xml:space="preserve">Category二级分类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2025-07-29 10:43:30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http://45.200.16.18:60000/api/interface/list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分类标识，不传则返回全部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9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new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reco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二级分类代码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reco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是否收藏：true是，false否，此参数只针对登陆用户有效</w:t>
            </w:r>
          </w:p>
        </w:tc>
      </w:tr>
    </w:tbl>
    <w:p>
      <w:pPr>
        <w:numPr>
          <w:ilvl w:val="0"/>
          <w:numId w:val="149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3"/>
    <w:bookmarkStart w:id="344" w:name="获取子游戏列表"/>
    <w:p>
      <w:pPr>
        <w:pStyle w:val="4"/>
      </w:pPr>
      <w:r>
        <w:t xml:space="preserve">获取子游戏列表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2026-01-15 16:11:10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http://45.200.16.18:60000/api/gamelist/getlist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"CQ9"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search_word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搜索参数，仅支持搜索游戏名字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热门 hot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49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是否收藏：true是，false否</w:t>
            </w:r>
          </w:p>
        </w:tc>
      </w:tr>
    </w:tbl>
    <w:p>
      <w:pPr>
        <w:numPr>
          <w:ilvl w:val="0"/>
          <w:numId w:val="150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4"/>
    <w:bookmarkStart w:id="345" w:name="获取全局参数"/>
    <w:p>
      <w:pPr>
        <w:pStyle w:val="4"/>
      </w:pPr>
      <w:r>
        <w:t xml:space="preserve">获取全局参数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16:48:18</w:t>
      </w:r>
    </w:p>
    <w:p>
      <w:pPr>
        <w:pStyle w:val="a9"/>
      </w:pPr>
      <w:r>
        <w:t xml:space="preserve">更新时间: 2025-12-11 15:20:31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http://45.200.16.18:60000/api/system/getlist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"中文简体"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"https://www.qingfengvip.com/admin/images/123.png"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"中文繁体"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"321.png"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"日本語"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"한국인"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Việt"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"แบบไทย"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"Português"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"កម្ពុជា។"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"config_curr"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"￥（人民币）"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"HK$（港币）"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"$（dollars）"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"JPY（日本円）"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"₩（이겼다）"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"₫（đồng Việt Nam）"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"฿（เงินบาท）"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"R$（Brasil）"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"៛（រូយ៉ាន）"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"₹（India barat）"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"€（Europe）"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"config_site"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"啊啊啊啊33"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"service_link"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"config_reg"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"手机号码"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"电子邮箱"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"真实姓名"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"邀请码"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"config_pic"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"pic_digit"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https://www.qingfengvip.com/admin/images/123.png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￥（人民币）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啊啊啊啊33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data.data.config_site.service_link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data.data.config_site.pc_url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data.data.config_site.h5_url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data.data.config_site.agent_url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站点状态：1正常，0维护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代理登陆使用：1正常0，禁用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后台登陆使用：1正常0，禁用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data.data.config_pic.login_error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登陆失败3次才使用：1是，0否，优先级高于 login_status ，同时login_status 也要开启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data.data.config_pic.code_type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验证码类型：1图形验证码，0滑行验证码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超时时间，建议设置为按钮倒计时，单位：分钟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0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5"/>
    <w:bookmarkStart w:id="346" w:name="获取推荐游戏"/>
    <w:p>
      <w:pPr>
        <w:pStyle w:val="4"/>
      </w:pPr>
      <w:r>
        <w:t xml:space="preserve">获取推荐游戏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2026-01-28 13:48:23</w:t>
      </w:r>
    </w:p>
    <w:p>
      <w:pPr>
        <w:pStyle w:val="a9"/>
      </w:pPr>
      <w:r>
        <w:t xml:space="preserve">更新时间: 2026-01-28 13:49:08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http://45.200.16.18:60000/api/interface/reco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new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reco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二级分类代码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reco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是否收藏：true是，false否，此参数只针对登陆用户有效</w:t>
            </w:r>
          </w:p>
        </w:tc>
      </w:tr>
    </w:tbl>
    <w:p>
      <w:pPr>
        <w:numPr>
          <w:ilvl w:val="0"/>
          <w:numId w:val="150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6"/>
    <w:bookmarkEnd w:id="347"/>
    <w:bookmarkStart w:id="353" w:name="优惠活动"/>
    <w:p>
      <w:pPr>
        <w:pStyle w:val="3"/>
      </w:pPr>
      <w:r>
        <w:t xml:space="preserve">优惠活动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18:05:10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48" w:name="活动分类-1"/>
    <w:p>
      <w:pPr>
        <w:pStyle w:val="4"/>
      </w:pPr>
      <w:r>
        <w:t xml:space="preserve">活动分类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2025-04-23 21:51:35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http://45.200.16.18:60000/api/activity/class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"默官方认分类名称aaa"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50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8"/>
    <w:bookmarkStart w:id="349" w:name="活动列表-1"/>
    <w:p>
      <w:pPr>
        <w:pStyle w:val="4"/>
      </w:pPr>
      <w:r>
        <w:t xml:space="preserve">活动列表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http://45.200.16.18:65535/api/activity/list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活动分类数据ID，不传则返回全部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11:06:24"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11:06:24"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04:54:38"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04:54:38"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04:55:27"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04:55:27"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 11:06:24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 11:06:24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活动长时间有效：1是，0否，该参数为1时开始时间和结束时间失效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</w:tbl>
    <w:p>
      <w:pPr>
        <w:numPr>
          <w:ilvl w:val="0"/>
          <w:numId w:val="150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49"/>
    <w:bookmarkStart w:id="350" w:name="获取活动详情"/>
    <w:p>
      <w:pPr>
        <w:pStyle w:val="4"/>
      </w:pPr>
      <w:r>
        <w:t xml:space="preserve">获取活动详情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18:05:39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http://45.200.16.18:60000/api/activity/details?lang=CN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活动分类数据ID，不传则返回全部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"2024-09-22 17:14:31"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"2024-09-22 17:14:31"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"得到的"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"对方的方式分1"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"https://xhapi.xh-demo.com/uploads/images/pc_img/202409/22/5d939c805a7675e0c2ab486d70a9545b.jpg"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2024-09-22 17:14:31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2024-09-22 17:14:31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活动长时间有效：1是，0否，该参数为1时开始时间和结束时间失效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对方的方式分1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https://xhapi.xh-demo.com/uploads/images/pc_img/202409/22/5d939c805a7675e0c2ab486d70a9545b.jpg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</w:tbl>
    <w:p>
      <w:pPr>
        <w:numPr>
          <w:ilvl w:val="0"/>
          <w:numId w:val="151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0"/>
    <w:bookmarkStart w:id="351" w:name="申请活动"/>
    <w:p>
      <w:pPr>
        <w:pStyle w:val="4"/>
      </w:pPr>
      <w:r>
        <w:t xml:space="preserve">申请活动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http://45.200.16.18:65535/api/activity/apply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"申请成功，请等待客服审核"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51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"您已申请过该活动，请等待客服审核"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1"/>
    <w:bookmarkStart w:id="352" w:name="活动申请记录"/>
    <w:p>
      <w:pPr>
        <w:pStyle w:val="4"/>
      </w:pPr>
      <w:r>
        <w:t xml:space="preserve">活动申请记录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2025-04-26 11:36:34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http://45.200.16.18:60000/api/activity/record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"apply_time"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05:00:09"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"apply_time"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04:59:42"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状态：1申请中，2申请通过，3申请拒绝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data.data.apply_time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 05:00:09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2"/>
    <w:bookmarkEnd w:id="353"/>
    <w:bookmarkStart w:id="363" w:name="三方游戏相关"/>
    <w:p>
      <w:pPr>
        <w:pStyle w:val="3"/>
      </w:pPr>
      <w:r>
        <w:t xml:space="preserve">三方游戏相关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54" w:name="启动游戏"/>
    <w:p>
      <w:pPr>
        <w:pStyle w:val="4"/>
      </w:pPr>
      <w:r>
        <w:t xml:space="preserve">启动游戏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http://45.200.16.18:65535/api/game/login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首页游戏数据ID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游戏URL</w:t>
            </w:r>
          </w:p>
        </w:tc>
      </w:tr>
    </w:tbl>
    <w:p>
      <w:pPr>
        <w:numPr>
          <w:ilvl w:val="0"/>
          <w:numId w:val="151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4"/>
    <w:bookmarkStart w:id="355" w:name="一键刷新余额"/>
    <w:p>
      <w:pPr>
        <w:pStyle w:val="4"/>
      </w:pPr>
      <w:r>
        <w:t xml:space="preserve">一键刷新余额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2025-10-06 19:29:51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http://45.200.16.18:60000/api/game/balance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51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5"/>
    <w:bookmarkStart w:id="356" w:name="一键回收余额"/>
    <w:p>
      <w:pPr>
        <w:pStyle w:val="4"/>
      </w:pPr>
      <w:r>
        <w:t xml:space="preserve">一键回收余额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18:05:56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http://45.200.16.18:60000/api/game/all_trans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"一键回收成功"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5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6"/>
    <w:bookmarkStart w:id="357" w:name="手动转入"/>
    <w:p>
      <w:pPr>
        <w:pStyle w:val="4"/>
      </w:pPr>
      <w:r>
        <w:t xml:space="preserve">手动转入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http://45.200.16.18:65535/api/game/deposit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转入的金额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"转入成功"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5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7"/>
    <w:bookmarkStart w:id="358" w:name="手动转出"/>
    <w:p>
      <w:pPr>
        <w:pStyle w:val="4"/>
      </w:pPr>
      <w:r>
        <w:t xml:space="preserve">手动转出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http://45.200.16.18:65535/api/game/withdrawal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转出的金额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"转出成功"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52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8"/>
    <w:bookmarkStart w:id="359" w:name="手动免转切换"/>
    <w:p>
      <w:pPr>
        <w:pStyle w:val="4"/>
      </w:pPr>
      <w:r>
        <w:t xml:space="preserve">手动/免转切换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2025-10-06 19:26:38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http://45.200.16.18:60000/api/game/transfer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转账模式：1手动，2免转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"切换成功"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52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"请先将余额一键回收"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59"/>
    <w:bookmarkStart w:id="360" w:name="电子棋牌启动游戏"/>
    <w:p>
      <w:pPr>
        <w:pStyle w:val="4"/>
      </w:pPr>
      <w:r>
        <w:t xml:space="preserve">电子棋牌启动游戏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2025-04-18 13:39:27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http://45.200.16.18:60000/api/game_code/login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Q0OTU0NDUxLCJleHAiOjE3NDc1NDY0NTEsIm5iZiI6MTc0NDk1NDQ1MSwianRpIjoiekRqeUVJcTdWekFVeUg3eSIsInN1YiI6IjY2MiIsInBydiI6Ijg2NjVhZTk3NzVjZjI2ZjZiOGU0OTZmODZmYTUzNmQ2OGRkNzE4MTgifQ.voqBDF4tzDa54A_hdLPTAVQqKxBNsU-AuHRRe1Mr3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首页游戏数据ID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游戏URL</w:t>
            </w:r>
          </w:p>
        </w:tc>
      </w:tr>
    </w:tbl>
    <w:p>
      <w:pPr>
        <w:numPr>
          <w:ilvl w:val="0"/>
          <w:numId w:val="152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Q0OTU0NDUxLCJleHAiOjE3NDc1NDY0NTEsIm5iZiI6MTc0NDk1NDQ1MSwianRpIjoiekRqeUVJcTdWekFVeUg3eSIsInN1YiI6IjY2MiIsInBydiI6Ijg2NjVhZTk3NzVjZjI2ZjZiOGU0OTZmODZmYTUzNmQ2OGRkNzE4MTgifQ.voqBDF4tzDa54A_hdLPTAVQqKxBNsU-AuHRRe1Mr3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0"/>
    <w:bookmarkStart w:id="361" w:name="收藏主游戏接口"/>
    <w:p>
      <w:pPr>
        <w:pStyle w:val="4"/>
      </w:pPr>
      <w:r>
        <w:t xml:space="preserve">收藏主游戏接口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2025-07-29 10:15:57</w:t>
      </w:r>
    </w:p>
    <w:p>
      <w:pPr>
        <w:pStyle w:val="a9"/>
      </w:pPr>
      <w:r>
        <w:t xml:space="preserve">更新时间: 2025-07-29 10:16:13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http://45.200.16.18:60000/api/user_favorites/interface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状态：1收藏，0取消收藏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"取消收藏成功"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取消收藏成功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3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1"/>
    <w:bookmarkStart w:id="362" w:name="收藏电子棋牌子游戏接口"/>
    <w:p>
      <w:pPr>
        <w:pStyle w:val="4"/>
      </w:pPr>
      <w:r>
        <w:t xml:space="preserve">收藏电子棋牌子游戏接口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2025-07-29 10:16:30</w:t>
      </w:r>
    </w:p>
    <w:p>
      <w:pPr>
        <w:pStyle w:val="a9"/>
      </w:pPr>
      <w:r>
        <w:t xml:space="preserve">更新时间: 2025-07-29 10:16:50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http://45.200.16.18:60000/api/user_favorites/game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状态：1收藏，0取消收藏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"取消收藏成功"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取消收藏成功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2"/>
    <w:bookmarkEnd w:id="363"/>
    <w:bookmarkStart w:id="408" w:name="用户中心"/>
    <w:p>
      <w:pPr>
        <w:pStyle w:val="3"/>
      </w:pPr>
      <w:r>
        <w:t xml:space="preserve">用户中心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68" w:name="问题反馈"/>
    <w:p>
      <w:pPr>
        <w:pStyle w:val="4"/>
      </w:pPr>
      <w:r>
        <w:t xml:space="preserve">问题反馈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18:06:43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65" w:name="我的反馈"/>
    <w:p>
      <w:pPr>
        <w:pStyle w:val="5"/>
      </w:pPr>
      <w:r>
        <w:t xml:space="preserve">我的反馈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64" w:name="获取数据-44"/>
    <w:p>
      <w:pPr>
        <w:pStyle w:val="6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http://45.200.16.18:65535/api/feedback/getlist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"fgdsafdsafads"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"text_t"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"/123/456.png"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"2024-09-14 14:50:58"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"2024-09-14 14:50:58"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fgdsafdsafads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/123/456.png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2024-09-14 14:50:58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2024-09-14 14:50:58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回复时间，text_t为空时不显示该字段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3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4"/>
    <w:bookmarkEnd w:id="365"/>
    <w:bookmarkStart w:id="366" w:name="获取类型"/>
    <w:p>
      <w:pPr>
        <w:pStyle w:val="5"/>
      </w:pPr>
      <w:r>
        <w:t xml:space="preserve">获取类型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18:06:56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http://45.200.16.18:65535/api/feedback_type/getlist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"123222"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"默认分类名称aaaaa"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类型名称</w:t>
            </w:r>
          </w:p>
        </w:tc>
      </w:tr>
    </w:tbl>
    <w:p>
      <w:pPr>
        <w:numPr>
          <w:ilvl w:val="0"/>
          <w:numId w:val="153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6"/>
    <w:bookmarkStart w:id="367" w:name="确定反馈"/>
    <w:p>
      <w:pPr>
        <w:pStyle w:val="5"/>
      </w:pPr>
      <w:r>
        <w:t xml:space="preserve">确定反馈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http://45.200.16.18:65535/api/feedback/to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"fgdsafdsafads"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"/123/456.png"</w:t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fgdsafdsafads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/123/456.png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反馈图片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"反馈成功"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3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7"/>
    <w:bookmarkEnd w:id="368"/>
    <w:bookmarkStart w:id="373" w:name="我的卡包"/>
    <w:p>
      <w:pPr>
        <w:pStyle w:val="4"/>
      </w:pPr>
      <w:r>
        <w:t xml:space="preserve">我的卡包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69" w:name="获取数据-45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2026-02-14 01:34:15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http://45.200.16.18:60000/api/drawing/getlist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cxMDAzOTQ2LCJleHAiOjE3NzM1OTU5NDYsIm5iZiI6MTc3MTAwMzk0NiwianRpIjoicW5TNUdLNUZ4ZmE0dHZ5dyIsInN1YiI6IjY2MiIsInBydiI6Ijg2NjVhZTk3NzVjZjI2ZjZiOGU0OTZmODZmYTUzNmQ2OGRkNzE4MTgifQ.djRvY7T99xyBnhp8-0SO29Z87y9mX55MPTnkHBvAL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"2355566666677"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"https://apis.xh-demo.com/uploads/images/yhlb//1664cb68ea56fc120e89e379fc2f490e.png"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"alias"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6.9185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2355566666677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USDT-ERC20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data.qrcode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</w:tbl>
    <w:p>
      <w:pPr>
        <w:numPr>
          <w:ilvl w:val="0"/>
          <w:numId w:val="154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cxMDAzOTQ2LCJleHAiOjE3NzM1OTU5NDYsIm5iZiI6MTc3MTAwMzk0NiwianRpIjoicW5TNUdLNUZ4ZmE0dHZ5dyIsInN1YiI6IjY2MiIsInBydiI6Ijg2NjVhZTk3NzVjZjI2ZjZiOGU0OTZmODZmYTUzNmQ2OGRkNzE4MTgifQ.djRvY7T99xyBnhp8-0SO29Z87y9mX55MPTnkHBvAL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69"/>
    <w:bookmarkStart w:id="370" w:name="删除卡片"/>
    <w:p>
      <w:pPr>
        <w:pStyle w:val="5"/>
      </w:pPr>
      <w:r>
        <w:t xml:space="preserve">删除卡片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2025-04-13 11:11:32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http://45.200.16.18:65535/api/member_bank/delete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4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4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0"/>
    <w:bookmarkStart w:id="371" w:name="绑卡-获取支持的卡片类型"/>
    <w:p>
      <w:pPr>
        <w:pStyle w:val="5"/>
      </w:pPr>
      <w:r>
        <w:t xml:space="preserve">绑卡-获取支持的卡片类型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2025-12-11 15:22:27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http://45.200.16.18:60000/api/bank/getlist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4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类型：1银行卡，2虚拟币，虚拟币只需上传收款地址即可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类型名称</w:t>
            </w:r>
          </w:p>
        </w:tc>
      </w:tr>
    </w:tbl>
    <w:p>
      <w:pPr>
        <w:numPr>
          <w:ilvl w:val="0"/>
          <w:numId w:val="154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1"/>
    <w:bookmarkStart w:id="372" w:name="确定绑卡"/>
    <w:p>
      <w:pPr>
        <w:pStyle w:val="5"/>
      </w:pPr>
      <w:r>
        <w:t xml:space="preserve">确定绑卡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2026-02-11 12:57:29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http://45.200.16.18:60000/api/member_bank/binding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123156456456456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"广泛大概多少分功夫大师功夫大师"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"423432"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123156456456456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广泛大概多少分功夫大师功夫大师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开户地，虚拟币只需卡号即可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别名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4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"绑定成功"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4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2"/>
    <w:bookmarkEnd w:id="373"/>
    <w:bookmarkStart w:id="375" w:name="vip权益"/>
    <w:p>
      <w:pPr>
        <w:pStyle w:val="4"/>
      </w:pPr>
      <w:r>
        <w:t xml:space="preserve">VIP权益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74" w:name="获取数据-46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2025-12-21 15:05:48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http://45.200.16.18:60000/api/vip/getlist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waS91c2VyL2xvZ2luIiwiaWF0IjoxNzI3OTc1NDkzLCJleHAiOjE3MzA1Njc0OTMsIm5iZiI6MTcyNzk3NTQ5MywianRpIjoiT2o5RkNBMmxyN29HZ21IciIsInN1YiI6IjY1NiIsInBydiI6Ijg2NjVhZTk3NzVjZjI2ZjZiOGU0OTZmODZmYTUzNmQ2OGRkNzE4MTgifQ.w6Y1FXuGwORBkAwKjqEfW0VQACKj6bKN-FI9mGozk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4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"total_bet"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"total_deposit"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data.charge_level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升级存款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data.flowing_level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会员升级流水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最低提现金额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data.day_count_drawing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data.day_amount_drawing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单日提现总金额限额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单笔最低充值金额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data.max_recharge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单笔最高充值金额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升级赠送金额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data.birthday_give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生日赠送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data.week_red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最低转账金额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棋牌反水</w:t>
            </w:r>
          </w:p>
        </w:tc>
      </w:tr>
    </w:tbl>
    <w:p>
      <w:pPr>
        <w:numPr>
          <w:ilvl w:val="0"/>
          <w:numId w:val="154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waS91c2VyL2xvZ2luIiwiaWF0IjoxNzI3OTc1NDkzLCJleHAiOjE3MzA1Njc0OTMsIm5iZiI6MTcyNzk3NTQ5MywianRpIjoiT2o5RkNBMmxyN29HZ21IciIsInN1YiI6IjY1NiIsInBydiI6Ijg2NjVhZTk3NzVjZjI2ZjZiOGU0OTZmODZmYTUzNmQ2OGRkNzE4MTgifQ.w6Y1FXuGwORBkAwKjqEfW0VQACKj6bKN-FI9mGozk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4"/>
    <w:bookmarkEnd w:id="375"/>
    <w:bookmarkStart w:id="377" w:name="会员资料"/>
    <w:p>
      <w:pPr>
        <w:pStyle w:val="4"/>
      </w:pPr>
      <w:r>
        <w:t xml:space="preserve">会员资料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18:08:31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76" w:name="修改个人信息"/>
    <w:p>
      <w:pPr>
        <w:pStyle w:val="5"/>
      </w:pPr>
      <w:r>
        <w:t xml:space="preserve">修改个人信息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2026-02-06 14:29:12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http://45.200.16.18:65535/api/user/edit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"fdsfdsfds"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"dsadas"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13145678961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"born_time"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"2004-05-06"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"123456@163.com"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2004-05-06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123456@163.com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4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55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6"/>
    <w:bookmarkEnd w:id="377"/>
    <w:bookmarkStart w:id="380" w:name="站内通知-1"/>
    <w:p>
      <w:pPr>
        <w:pStyle w:val="4"/>
      </w:pPr>
      <w:r>
        <w:t xml:space="preserve">站内通知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2025-04-13 11:11:31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78" w:name="获取数据-47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2025-10-06 19:31:36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http://45.200.16.18:60000/api/notify/getlist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5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"45454"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"2024-08-27 05:35:18"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类型：1未读，2已读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2024-08-27 05:35:18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5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8"/>
    <w:bookmarkStart w:id="379" w:name="无感修改为已读状态"/>
    <w:p>
      <w:pPr>
        <w:pStyle w:val="5"/>
      </w:pPr>
      <w:r>
        <w:t xml:space="preserve">无感修改为已读状态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2025-04-13 11:11:32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http://45.200.16.18:65535/api/notify/status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5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5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79"/>
    <w:bookmarkEnd w:id="380"/>
    <w:bookmarkStart w:id="392" w:name="记录"/>
    <w:p>
      <w:pPr>
        <w:pStyle w:val="4"/>
      </w:pPr>
      <w:r>
        <w:t xml:space="preserve">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2025-10-15 17:58:42</w:t>
      </w:r>
    </w:p>
    <w:p>
      <w:pPr>
        <w:pStyle w:val="a9"/>
      </w:pPr>
      <w:r>
        <w:t xml:space="preserve">更新时间: 2025-10-15 18:01:01</w:t>
      </w:r>
    </w:p>
    <w:p>
      <w:pPr>
        <w:pStyle w:val="FirstParagraph"/>
      </w:pPr>
      <w:r>
        <w:rPr>
          <w:bCs/>
          <w:b/>
        </w:rPr>
        <w:t xml:space="preserve">记录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82" w:name="充值提现记录"/>
    <w:p>
      <w:pPr>
        <w:pStyle w:val="5"/>
      </w:pPr>
      <w:r>
        <w:t xml:space="preserve">充值提现记录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18:03:21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81" w:name="获取数据-48"/>
    <w:p>
      <w:pPr>
        <w:pStyle w:val="6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2025-12-11 16:31:33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http://45.200.16.18:60000/api/trade/record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类型：recharge充值记录，drawing提款记录，默认充值记录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状态：1成功，0失败，5处理中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5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"202408310526281725081988"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05:26:28"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"202408310501411725080501"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05:01:41"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202408310526281725081988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状态：1成功，0失败，5充值中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2024-08-31 05:26:28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5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81"/>
    <w:bookmarkEnd w:id="382"/>
    <w:bookmarkStart w:id="384" w:name="注单记录"/>
    <w:p>
      <w:pPr>
        <w:pStyle w:val="5"/>
      </w:pPr>
      <w:r>
        <w:t xml:space="preserve">注单记录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18:01:18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83" w:name="获取数据-49"/>
    <w:p>
      <w:pPr>
        <w:pStyle w:val="6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2025-12-11 16:41:47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http://45.200.16.18:65535/api/gamerecord/getlist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结算状态：1已结算，2未结算，3无效注单，4已退款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5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data.data.rowid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2024-08-29 11:05:41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结算状态：1已结算，2未结算，3无效订单，4已退款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5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83"/>
    <w:bookmarkEnd w:id="384"/>
    <w:bookmarkStart w:id="387" w:name="反水记录"/>
    <w:p>
      <w:pPr>
        <w:pStyle w:val="5"/>
      </w:pPr>
      <w:r>
        <w:t xml:space="preserve">反水记录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18:01:22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85" w:name="获取数据-50"/>
    <w:p>
      <w:pPr>
        <w:pStyle w:val="6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2026-01-22 22:18:58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http://45.200.16.18:60000/api/member_fs_log/getlist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MDkxNDE3LCJleHAiOjE3NzE2ODM0MTcsIm5iZiI6MTc2OTA5MTQxNywianRpIjoicGx0Y0NRbVJhdDNaODRIdCIsInN1YiI6IjY2MiIsInBydiI6Ijg2NjVhZTk3NzVjZjI2ZjZiOGU0OTZmODZmYTUzNmQ2OGRkNzE4MTgifQ.saA9qznbdLxWy5cr2wpMkT6ExXM2qJvPipgIlLw58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状态：1已领取，0未领取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5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"not_fs_money"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data.data.fs_money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状态：1已领取，0未领取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data.not_fs_money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未领取反水金额</w:t>
            </w:r>
          </w:p>
        </w:tc>
      </w:tr>
    </w:tbl>
    <w:p>
      <w:pPr>
        <w:numPr>
          <w:ilvl w:val="0"/>
          <w:numId w:val="156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MDkxNDE3LCJleHAiOjE3NzE2ODM0MTcsIm5iZiI6MTc2OTA5MTQxNywianRpIjoicGx0Y0NRbVJhdDNaODRIdCIsInN1YiI6IjY2MiIsInBydiI6Ijg2NjVhZTk3NzVjZjI2ZjZiOGU0OTZmODZmYTUzNmQ2OGRkNzE4MTgifQ.saA9qznbdLxWy5cr2wpMkT6ExXM2qJvPipgIlLw58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85"/>
    <w:bookmarkStart w:id="386" w:name="领取反水"/>
    <w:p>
      <w:pPr>
        <w:pStyle w:val="6"/>
      </w:pPr>
      <w:r>
        <w:t xml:space="preserve">领取反水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2026-01-22 22:22:50</w:t>
      </w:r>
    </w:p>
    <w:p>
      <w:pPr>
        <w:pStyle w:val="a9"/>
      </w:pPr>
      <w:r>
        <w:t xml:space="preserve">更新时间: 2026-01-23 01:08:41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http://45.200.16.18:60000/api/member_fs_log/claim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MDkxNDE3LCJleHAiOjE3NzE2ODM0MTcsIm5iZiI6MTc2OTA5MTQxNywianRpIjoicGx0Y0NRbVJhdDNaODRIdCIsInN1YiI6IjY2MiIsInBydiI6Ijg2NjVhZTk3NzVjZjI2ZjZiOGU0OTZmODZmYTUzNmQ2OGRkNzE4MTgifQ.saA9qznbdLxWy5cr2wpMkT6ExXM2qJvPipgIlLw58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6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"领取成功"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6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"暂无可领取的反水"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MDkxNDE3LCJleHAiOjE3NzE2ODM0MTcsIm5iZiI6MTc2OTA5MTQxNywianRpIjoicGx0Y0NRbVJhdDNaODRIdCIsInN1YiI6IjY2MiIsInBydiI6Ijg2NjVhZTk3NzVjZjI2ZjZiOGU0OTZmODZmYTUzNmQ2OGRkNzE4MTgifQ.saA9qznbdLxWy5cr2wpMkT6ExXM2qJvPipgIlLw58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86"/>
    <w:bookmarkEnd w:id="387"/>
    <w:bookmarkStart w:id="389" w:name="转账记录"/>
    <w:p>
      <w:pPr>
        <w:pStyle w:val="5"/>
      </w:pPr>
      <w:r>
        <w:t xml:space="preserve">转账记录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18:01:29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88" w:name="获取数据-51"/>
    <w:p>
      <w:pPr>
        <w:pStyle w:val="6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2025-12-11 16:37:32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http://45.200.16.18:60000/api/transfers_log/getlist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Q1NjM4NTYzLCJleHAiOjE3NDgyMzA1NjMsIm5iZiI6MTc0NTYzODU2MywianRpIjoiYmFCb2pjOTJ6NGkybmREVyIsInN1YiI6IjY2MiIsInBydiI6Ijg2NjVhZTk3NzVjZjI2ZjZiOGU0OTZmODZmYTUzNmQ2OGRkNzE4MTgifQ.y4qobTcQalOrT-CcPEOPE6Bz-lAOH6zdfxDbXSro52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类型：1转入，2转出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6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"202409201857111726858631"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"2024-09-20 18:57:11"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"202409201857111726858631"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"2024-09-20 18:57:11"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"202409191057451726743465"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10:57:45"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"202409191057001726743420"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10:57:00"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"202409191056391726743399"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10:56:39"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"202409191056201726743380"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10:56:20"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"202409030613371725344017"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"202409030613371725344017"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"202409030613121725343992"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06:13:12"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"202409030613051725343985"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06:13:05"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202409201857111726858631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类型：1转入，2转出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2024-09-20 18:57:11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总条数，也是邀请注册人数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6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Q1NjM4NTYzLCJleHAiOjE3NDgyMzA1NjMsIm5iZiI6MTc0NTYzODU2MywianRpIjoiYmFCb2pjOTJ6NGkybmREVyIsInN1YiI6IjY2MiIsInBydiI6Ijg2NjVhZTk3NzVjZjI2ZjZiOGU0OTZmODZmYTUzNmQ2OGRkNzE4MTgifQ.y4qobTcQalOrT-CcPEOPE6Bz-lAOH6zdfxDbXSro52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88"/>
    <w:bookmarkEnd w:id="389"/>
    <w:bookmarkStart w:id="391" w:name="帐变记录-1"/>
    <w:p>
      <w:pPr>
        <w:pStyle w:val="5"/>
      </w:pPr>
      <w:r>
        <w:t xml:space="preserve">帐变记录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2026-01-23 17:03:19</w:t>
      </w:r>
    </w:p>
    <w:p>
      <w:pPr>
        <w:pStyle w:val="a9"/>
      </w:pPr>
      <w:r>
        <w:t xml:space="preserve">更新时间: 2026-01-23 17:03:59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90" w:name="获取帐变数据"/>
    <w:p>
      <w:pPr>
        <w:pStyle w:val="6"/>
      </w:pPr>
      <w:r>
        <w:t xml:space="preserve">获取帐变数据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2026-01-23 17:03:19</w:t>
      </w:r>
    </w:p>
    <w:p>
      <w:pPr>
        <w:pStyle w:val="a9"/>
      </w:pPr>
      <w:r>
        <w:t xml:space="preserve">更新时间: 2026-01-23 17:38:04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http://45.200.16.18:60000/api/money_log/getlist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MDkxNDE3LCJleHAiOjE3NzE2ODM0MTcsIm5iZiI6MTc2OTA5MTQxNywianRpIjoicGx0Y0NRbVJhdDNaODRIdCIsInN1YiI6IjY2MiIsInBydiI6Ijg2NjVhZTk3NzVjZjI2ZjZiOGU0OTZmODZmYTUzNmQ2OGRkNzE4MTgifQ.saA9qznbdLxWy5cr2wpMkT6ExXM2qJvPipgIlLw58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"2026-1-21"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"2026-1-23"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类型：1增加，2减少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帐变类型ID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开始时间，默认当天开始时间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结束时间，默认当天结束时间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6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"202512300555151767074115"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"1905.0000"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"每周红包到账了！"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 15:35:45"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"202512211535451766331345"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"1885.0000"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"1905.0000"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"每周红包到账了！"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 15:35:45"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"202512211535451766331345"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"before_money"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"1835.0000"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"after_money"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"1885.0000"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"money_type_id"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"恭喜您升级了"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 15:35:45"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"后台增加"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"后台扣除"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"反水"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"升级赠送"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"生日礼金"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"周红包"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"月红包"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"流水佣金"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"盈亏佣金"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"全民返利"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202512300555151767074115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data.data.before_money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data.data.after_money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类型：1增加，2减少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帐变类型ID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每周红包到账了！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2026-01-23 15:35:45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data.money_type.id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data.money_type.name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6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MDkxNDE3LCJleHAiOjE3NzE2ODM0MTcsIm5iZiI6MTc2OTA5MTQxNywianRpIjoicGx0Y0NRbVJhdDNaODRIdCIsInN1YiI6IjY2MiIsInBydiI6Ijg2NjVhZTk3NzVjZjI2ZjZiOGU0OTZmODZmYTUzNmQ2OGRkNzE4MTgifQ.saA9qznbdLxWy5cr2wpMkT6ExXM2qJvPipgIlLw58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0"/>
    <w:bookmarkEnd w:id="391"/>
    <w:bookmarkEnd w:id="392"/>
    <w:bookmarkStart w:id="401" w:name="充值"/>
    <w:p>
      <w:pPr>
        <w:pStyle w:val="4"/>
      </w:pPr>
      <w:r>
        <w:t xml:space="preserve">充值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18:08:09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393" w:name="获取充值分类"/>
    <w:p>
      <w:pPr>
        <w:pStyle w:val="5"/>
      </w:pPr>
      <w:r>
        <w:t xml:space="preserve">获取充值分类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2025-04-13 11:11:32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http://45.200.16.18:65535/api/deposit/class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6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"微信支付12"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分类标题</w:t>
            </w:r>
          </w:p>
        </w:tc>
      </w:tr>
    </w:tbl>
    <w:p>
      <w:pPr>
        <w:numPr>
          <w:ilvl w:val="0"/>
          <w:numId w:val="156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3"/>
    <w:bookmarkStart w:id="394" w:name="获取充值分类下的通道"/>
    <w:p>
      <w:pPr>
        <w:pStyle w:val="5"/>
      </w:pPr>
      <w:r>
        <w:t xml:space="preserve">获取充值分类下的通道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2025-04-13 11:11:32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http://45.200.16.18:65535/api/deposit/getlist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waS91c2VyL2xvZ2luIiwiaWF0IjoxNzQxNTM2NTg3LCJleHAiOjE3NDQxMjg1ODcsIm5iZiI6MTc0MTUzNjU4NywianRpIjoiUXd2cERuMkJOaGhRUmluOCIsInN1YiI6IjY2MiIsInBydiI6Ijg2NjVhZTk3NzVjZjI2ZjZiOGU0OTZmODZmYTUzNmQ2OGRkNzE4MTgifQ.5rfpZxGr4PWIXlVx13bnYfyCK0SUGdv3_VUtbWrZg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分类id，不传则返回所有通道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6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"300"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"USDT-TRC20"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"7.2339"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"300"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"TOpay"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data.amount_type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金额类型：1手动输入，2固定金额，3通用，=1只可以手动输入，=2只可以选择固定金额。=3两个都可以用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USDT-TRC20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前端检测title是否包含USDT关键字，如果存在就会显示该参数，该参数为汇率</w:t>
            </w:r>
          </w:p>
        </w:tc>
      </w:tr>
    </w:tbl>
    <w:p>
      <w:pPr>
        <w:numPr>
          <w:ilvl w:val="0"/>
          <w:numId w:val="157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waS91c2VyL2xvZ2luIiwiaWF0IjoxNzQxNTM2NTg3LCJleHAiOjE3NDQxMjg1ODcsIm5iZiI6MTc0MTUzNjU4NywianRpIjoiUXd2cERuMkJOaGhRUmluOCIsInN1YiI6IjY2MiIsInBydiI6Ijg2NjVhZTk3NzVjZjI2ZjZiOGU0OTZmODZmYTUzNmQ2OGRkNzE4MTgifQ.5rfpZxGr4PWIXlVx13bnYfyCK0SUGdv3_VUtbWrZg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4"/>
    <w:bookmarkStart w:id="395" w:name="提交充值"/>
    <w:p>
      <w:pPr>
        <w:pStyle w:val="5"/>
      </w:pPr>
      <w:r>
        <w:t xml:space="preserve">提交充值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2026-01-28 22:50:42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http://45.200.16.18:60000/api/recharge/order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NjExNzY2LCJleHAiOjE3NzIyMDM3NjYsIm5iZiI6MTc2OTYxMTc2NiwianRpIjoieGRHZTZobDFVcHNubG9YQyIsInN1YiI6IjY2MiIsInBydiI6Ijg2NjVhZTk3NzVjZjI2ZjZiOGU0OTZmODZmYTUzNmQ2OGRkNzE4MTgifQ.B4gd1LLsNzSWmeuFOxxD-1h0Au7E0XExbCD-GjZJv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100.5678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7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"45649489494949849"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"北京市顺义区"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开户名，type=4时参数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开户行，type=4时参数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45649489494949849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北京市顺义区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支付类型，此处有4种数据格式，具体对接请核对下</w:t>
            </w:r>
          </w:p>
        </w:tc>
      </w:tr>
    </w:tbl>
    <w:p>
      <w:pPr>
        <w:numPr>
          <w:ilvl w:val="0"/>
          <w:numId w:val="157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"当前通道最高充值金额 55555.0000"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5NjExNzY2LCJleHAiOjE3NzIyMDM3NjYsIm5iZiI6MTc2OTYxMTc2NiwianRpIjoieGRHZTZobDFVcHNubG9YQyIsInN1YiI6IjY2MiIsInBydiI6Ijg2NjVhZTk3NzVjZjI2ZjZiOGU0OTZmODZmYTUzNmQ2OGRkNzE4MTgifQ.B4gd1LLsNzSWmeuFOxxD-1h0Au7E0XExbCD-GjZJv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5"/>
    <w:bookmarkStart w:id="396" w:name="获取订单详情type4"/>
    <w:p>
      <w:pPr>
        <w:pStyle w:val="5"/>
      </w:pPr>
      <w:r>
        <w:t xml:space="preserve">获取订单详情type=4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2026-02-20 00:32:20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http://45.200.16.18:65535/api/recharge/details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7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//开户姓名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//开户行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"45649489494949849"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//卡号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"北京市顺义区"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//开户地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//充值金额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//USDT汇率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//实际支付USDT数量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//二维码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//货币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//type=4 时 data数据结构，页面展示 货币，充值金额，开户行 开户姓名 卡号 开户地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45649489494949849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北京市顺义区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type=4 时 data数据结构，页面展示 货币，充值金额，开户行 开户姓名 卡号 开户地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data.usdt_money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实际支付USDT数量</w:t>
            </w:r>
          </w:p>
        </w:tc>
      </w:tr>
    </w:tbl>
    <w:p>
      <w:pPr>
        <w:numPr>
          <w:ilvl w:val="0"/>
          <w:numId w:val="157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errors"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6"/>
    <w:bookmarkStart w:id="397" w:name="获取订单详情type3"/>
    <w:p>
      <w:pPr>
        <w:pStyle w:val="5"/>
      </w:pPr>
      <w:r>
        <w:t xml:space="preserve">获取订单详情type=3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2025-04-13 11:11:32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http://45.200.16.18:65535/api/recharge/details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7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"fdsaf48gfdgfdsgfds"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//收款地址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//充值金额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//USDT汇率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"1,722.3579"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//实际支付USDT数量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//二维码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//货币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//type=3 时 data数据结构，页面展示 货币，充值金额，收款地址 二维码 虚拟币数量=充值金额/USDT汇率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data.params.addres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fdsaf48gfdgfdsgfds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type=3 时 data数据结构，页面展示 货币，充值金额，收款地址 二维码 虚拟币数量=充值金额/USDT汇率</w:t>
            </w:r>
          </w:p>
        </w:tc>
      </w:tr>
    </w:tbl>
    <w:p>
      <w:pPr>
        <w:numPr>
          <w:ilvl w:val="0"/>
          <w:numId w:val="157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errors"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7"/>
    <w:bookmarkStart w:id="398" w:name="获取订单详情type2"/>
    <w:p>
      <w:pPr>
        <w:pStyle w:val="5"/>
      </w:pPr>
      <w:r>
        <w:t xml:space="preserve">获取订单详情type=2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2026-02-20 00:33:24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http://45.200.16.18:65535/api/recharge/details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7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//姓名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"12345649789"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//账号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//充值金额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//USDT汇率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//实际支付USDT数量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//二维码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//货币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//type=2 时 data数据结构，页面展示 货币，充值金额，姓名 账号 二维码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12345649789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type=2 时 data数据结构，页面展示 货币，充值金额，姓名 账号 二维码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data.usdt_money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实际支付USDT数量</w:t>
            </w:r>
          </w:p>
        </w:tc>
      </w:tr>
    </w:tbl>
    <w:p>
      <w:pPr>
        <w:numPr>
          <w:ilvl w:val="0"/>
          <w:numId w:val="157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errors"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8"/>
    <w:bookmarkStart w:id="399" w:name="取消支付"/>
    <w:p>
      <w:pPr>
        <w:pStyle w:val="5"/>
      </w:pPr>
      <w:r>
        <w:t xml:space="preserve">取消支付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2025-04-13 11:11:32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http://45.200.16.18:65535/api/recharge/cancel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"没钱了，躺平了"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数据ID，订单详情有返回数据ID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没钱了，躺平了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取消原因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7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58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399"/>
    <w:bookmarkStart w:id="400" w:name="上传支付凭证"/>
    <w:p>
      <w:pPr>
        <w:pStyle w:val="5"/>
      </w:pPr>
      <w:r>
        <w:t xml:space="preserve">上传支付凭证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2025-10-07 19:14:18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http://45.200.16.18:65535/api/recharge/img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数据ID，订单详情有返回数据ID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上传支付凭证时返回的图片地址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8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58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00"/>
    <w:bookmarkEnd w:id="401"/>
    <w:bookmarkStart w:id="404" w:name="提现"/>
    <w:p>
      <w:pPr>
        <w:pStyle w:val="4"/>
      </w:pPr>
      <w:r>
        <w:t xml:space="preserve">提现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11:11:31</w:t>
      </w:r>
    </w:p>
    <w:p>
      <w:pPr>
        <w:pStyle w:val="a9"/>
      </w:pPr>
      <w:r>
        <w:t xml:space="preserve">更新时间: 2025-10-15 18:08:19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02" w:name="获取会员卡包资料"/>
    <w:p>
      <w:pPr>
        <w:pStyle w:val="5"/>
      </w:pPr>
      <w:r>
        <w:t xml:space="preserve">获取会员卡包资料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2025-12-11 15:27:10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http://45.200.16.18:60000/api/drawing/getlist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8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"2355566666677"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2355566666677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USDT-ERC20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8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02"/>
    <w:bookmarkStart w:id="403" w:name="确定取款"/>
    <w:p>
      <w:pPr>
        <w:pStyle w:val="5"/>
      </w:pPr>
      <w:r>
        <w:t xml:space="preserve">确定取款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11:11:32</w:t>
      </w:r>
    </w:p>
    <w:p>
      <w:pPr>
        <w:pStyle w:val="a9"/>
      </w:pPr>
      <w:r>
        <w:t xml:space="preserve">更新时间: 2025-12-11 15:28:19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http://45.200.16.18:60000/api/drawing/order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卡包ID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取款金额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安全码，6-20位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8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"取款成功"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取款成功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58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3JlZ2lzdGVyIiwiaWF0IjoxNzY1NDM3MDU4LCJleHAiOjE3NjgwMjkwNTgsIm5iZiI6MTc2NTQzNzA1OCwianRpIjoibkFqVVZUVUhWaFVHT3R1MCIsInN1YiI6Ijc0MSIsInBydiI6Ijg2NjVhZTk3NzVjZjI2ZjZiOGU0OTZmODZmYTUzNmQ2OGRkNzE4MTgifQ.kvxspraCKt1FlqsibeJA04Oz8MLTfbmhLqalVNKOQ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03"/>
    <w:bookmarkEnd w:id="404"/>
    <w:bookmarkStart w:id="407" w:name="全民返利"/>
    <w:p>
      <w:pPr>
        <w:pStyle w:val="4"/>
      </w:pPr>
      <w:r>
        <w:t xml:space="preserve">全民返利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2026-01-20 17:32:00</w:t>
      </w:r>
    </w:p>
    <w:p>
      <w:pPr>
        <w:pStyle w:val="a9"/>
      </w:pPr>
      <w:r>
        <w:t xml:space="preserve">更新时间: 2026-01-20 17:32:00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05" w:name="获取数据-52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2026-01-20 17:55:53</w:t>
      </w:r>
    </w:p>
    <w:p>
      <w:pPr>
        <w:pStyle w:val="a9"/>
      </w:pPr>
      <w:r>
        <w:t xml:space="preserve">更新时间: 2026-01-21 01:17:12</w:t>
      </w:r>
    </w:p>
    <w:p>
      <w:pPr>
        <w:pStyle w:val="FirstParagraph"/>
      </w:pPr>
      <w:r>
        <w:rPr>
          <w:bCs/>
          <w:b/>
        </w:rPr>
        <w:t xml:space="preserve">满X元，且有效人数&gt;=X人，即可领取,满X，且再邀请user_max - user_youxiao 人，即可多领取 user_amoun</w:t>
      </w:r>
    </w:p>
    <w:p>
      <w:pPr>
        <w:pStyle w:val="a0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http://45.200.16.18:60000/api/retabe/list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4OTAzMDA5LCJleHAiOjE3NzE0OTUwMDksIm5iZiI6MTc2ODkwMzAwOSwianRpIjoiRmFMaGpKckFxMDNxUjF5QyIsInN1YiI6IjE3IiwicHJ2IjoiODY2NWFlOTc3NWNmMjZmNmI4ZTQ5NmY4NmZhNTM2ZDY4ZGQ3MTgxOCJ9.-_9KLJL8toCjUzB51oS_x6Lk0ajK03poWOmyFpbu4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8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"user_sum"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"user_youxiao"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"dailingqu"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"zuidi"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总会员人数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data.user_youxiao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总有效会员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data.dailingqu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待领取金额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data.zuidi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最低金额为有效会员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下一级&gt;=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下一级可领取金额</w:t>
            </w:r>
          </w:p>
        </w:tc>
      </w:tr>
    </w:tbl>
    <w:p>
      <w:pPr>
        <w:numPr>
          <w:ilvl w:val="0"/>
          <w:numId w:val="158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4OTAzMDA5LCJleHAiOjE3NzE0OTUwMDksIm5iZiI6MTc2ODkwMzAwOSwianRpIjoiRmFMaGpKckFxMDNxUjF5QyIsInN1YiI6IjE3IiwicHJ2IjoiODY2NWFlOTc3NWNmMjZmNmI4ZTQ5NmY4NmZhNTM2ZDY4ZGQ3MTgxOCJ9.-_9KLJL8toCjUzB51oS_x6Lk0ajK03poWOmyFpbu4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05"/>
    <w:bookmarkStart w:id="406" w:name="领取红利"/>
    <w:p>
      <w:pPr>
        <w:pStyle w:val="5"/>
      </w:pPr>
      <w:r>
        <w:t xml:space="preserve">领取红利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2026-01-21 12:11:11</w:t>
      </w:r>
    </w:p>
    <w:p>
      <w:pPr>
        <w:pStyle w:val="a9"/>
      </w:pPr>
      <w:r>
        <w:t xml:space="preserve">更新时间: 2026-01-21 12:36:48</w:t>
      </w:r>
    </w:p>
    <w:p>
      <w:pPr>
        <w:pStyle w:val="FirstParagraph"/>
      </w:pPr>
      <w:r>
        <w:rPr>
          <w:bCs/>
          <w:b/>
        </w:rPr>
        <w:t xml:space="preserve">满X元，且有效人数&gt;=X人，即可领取,满X，且再邀请user_max - user_youxiao 人，即可多领取 user_amoun</w:t>
      </w:r>
    </w:p>
    <w:p>
      <w:pPr>
        <w:pStyle w:val="a0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http://45.200.16.18:60000/api/retabe/amount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4OTAzMDA5LCJleHAiOjE3NzE0OTUwMDksIm5iZiI6MTc2ODkwMzAwOSwianRpIjoiRmFMaGpKckFxMDNxUjF5QyIsInN1YiI6IjE3IiwicHJ2IjoiODY2NWFlOTc3NWNmMjZmNmI4ZTQ5NmY4NmZhNTM2ZDY4ZGQ3MTgxOCJ9.-_9KLJL8toCjUzB51oS_x6Lk0ajK03poWOmyFpbu4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8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"领取成功"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总会员人数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data.user_youxiao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总有效会员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data.dailingqu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待领取金额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data.zuidi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最低金额为有效会员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下一级&gt;=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下一级可领取金额</w:t>
            </w:r>
          </w:p>
        </w:tc>
      </w:tr>
    </w:tbl>
    <w:p>
      <w:pPr>
        <w:numPr>
          <w:ilvl w:val="0"/>
          <w:numId w:val="159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"暂无可领取的红利"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Y4OTAzMDA5LCJleHAiOjE3NzE0OTUwMDksIm5iZiI6MTc2ODkwMzAwOSwianRpIjoiRmFMaGpKckFxMDNxUjF5QyIsInN1YiI6IjE3IiwicHJ2IjoiODY2NWFlOTc3NWNmMjZmNmI4ZTQ5NmY4NmZhNTM2ZDY4ZGQ3MTgxOCJ9.-_9KLJL8toCjUzB51oS_x6Lk0ajK03poWOmyFpbu4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06"/>
    <w:bookmarkEnd w:id="407"/>
    <w:bookmarkEnd w:id="408"/>
    <w:bookmarkStart w:id="411" w:name="单页数据"/>
    <w:p>
      <w:pPr>
        <w:pStyle w:val="3"/>
      </w:pPr>
      <w:r>
        <w:t xml:space="preserve">单页数据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2025-10-08 22:53:15</w:t>
      </w:r>
    </w:p>
    <w:p>
      <w:pPr>
        <w:pStyle w:val="a9"/>
      </w:pPr>
      <w:r>
        <w:t xml:space="preserve">更新时间: 2025-10-15 18:04:48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09" w:name="获取单页分类"/>
    <w:p>
      <w:pPr>
        <w:pStyle w:val="4"/>
      </w:pPr>
      <w:r>
        <w:t xml:space="preserve">获取单页分类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2025-10-08 23:07:19</w:t>
      </w:r>
    </w:p>
    <w:p>
      <w:pPr>
        <w:pStyle w:val="a9"/>
      </w:pPr>
      <w:r>
        <w:t xml:space="preserve">更新时间: 2025-10-10 17:50:06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http://45.200.16.18:60000/api/single/class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9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是否收藏：true是，false否</w:t>
            </w:r>
          </w:p>
        </w:tc>
      </w:tr>
    </w:tbl>
    <w:p>
      <w:pPr>
        <w:numPr>
          <w:ilvl w:val="0"/>
          <w:numId w:val="159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09"/>
    <w:bookmarkStart w:id="410" w:name="获取单页详情"/>
    <w:p>
      <w:pPr>
        <w:pStyle w:val="4"/>
      </w:pPr>
      <w:r>
        <w:t xml:space="preserve">获取单页详情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2025-10-08 23:27:07</w:t>
      </w:r>
    </w:p>
    <w:p>
      <w:pPr>
        <w:pStyle w:val="a9"/>
      </w:pPr>
      <w:r>
        <w:t xml:space="preserve">更新时间: 2025-10-08 23:34:04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http://45.200.16.18:60000/api/single/getlist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单页分类ID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9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是否收藏：true是，false否</w:t>
            </w:r>
          </w:p>
        </w:tc>
      </w:tr>
    </w:tbl>
    <w:p>
      <w:pPr>
        <w:numPr>
          <w:ilvl w:val="0"/>
          <w:numId w:val="159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10"/>
    <w:bookmarkEnd w:id="411"/>
    <w:bookmarkStart w:id="412" w:name="上传图片-1"/>
    <w:p>
      <w:pPr>
        <w:pStyle w:val="3"/>
      </w:pPr>
      <w:r>
        <w:t xml:space="preserve">上传图片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2025-10-07 19:18:31</w:t>
      </w:r>
    </w:p>
    <w:p>
      <w:pPr>
        <w:pStyle w:val="a9"/>
      </w:pPr>
      <w:r>
        <w:t xml:space="preserve">更新时间: 2025-10-26 00:35:02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http://45.200.16.173:65535/api/img/save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form-data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NTI4MDU1LCJleHAiOjE3MjYxMjAwNTUsIm5iZiI6MTcyMzUyODA1NSwianRpIjoiWTdJRHZpeHNaRkRvbzZJWiIsInN1YiI6IjEiLCJwcnYiOiIyM2JkNWM4OTQ5ZjYwMGFkYjM5ZTcwMWM0MDA4NzJkYjdhNTk3NmY3In0.QzqTX0VrUrENuont9H_cHEQ7uoz0wMsI8t0Dj-1SxZ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图片类型，哪个部位的图片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9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"/uploads/images/banner/202408/13/4ed9864c02cf09460a6a93693a719cf6.png"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"http://localhost/uploads/images/banner/202408/13/4ed9864c02cf09460a6a93693a719cf6.png"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59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ZG1pbl9iYXNlL2xvZ2luIiwiaWF0IjoxNzIzNTI4MDU1LCJleHAiOjE3MjYxMjAwNTUsIm5iZiI6MTcyMzUyODA1NSwianRpIjoiWTdJRHZpeHNaRkRvbzZJWiIsInN1YiI6IjEiLCJwcnYiOiIyM2JkNWM4OTQ5ZjYwMGFkYjM5ZTcwMWM0MDA4NzJkYjdhNTk3NmY3In0.QzqTX0VrUrENuont9H_cHEQ7uoz0wMsI8t0Dj-1SxZ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12"/>
    <w:bookmarkEnd w:id="413"/>
    <w:bookmarkStart w:id="489" w:name="bw-h5-api-v2"/>
    <w:p>
      <w:pPr>
        <w:pStyle w:val="2"/>
      </w:pPr>
      <w:r>
        <w:t xml:space="preserve">bw-h5-api-v2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2025-10-26 00:31:50</w:t>
      </w:r>
    </w:p>
    <w:p>
      <w:pPr>
        <w:pStyle w:val="FirstParagraph"/>
      </w:pPr>
      <w:r>
        <w:rPr>
          <w:bCs/>
          <w:b/>
        </w:rPr>
        <w:t xml:space="preserve">请在所有api请求头添加参数 lang 参数，值为语系代码</w:t>
      </w:r>
      <w:r>
        <w:rPr>
          <w:bCs/>
          <w:b/>
        </w:rPr>
        <w:t xml:space="preserve"> </w:t>
      </w:r>
      <w:r>
        <w:rPr>
          <w:bCs/>
          <w:b/>
        </w:rPr>
        <w:t xml:space="preserve">所有api请求除 获取全局参数接口以外，其他接口请求都要在路由结尾带上 ?lang=语系代码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20" w:name="登陆注册-1"/>
    <w:p>
      <w:pPr>
        <w:pStyle w:val="3"/>
      </w:pPr>
      <w:r>
        <w:t xml:space="preserve">登陆/注册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20:32:04</w:t>
      </w:r>
    </w:p>
    <w:p>
      <w:pPr>
        <w:pStyle w:val="a9"/>
      </w:pPr>
      <w:r>
        <w:t xml:space="preserve">更新时间: 2025-04-23 20:32:33</w:t>
      </w:r>
    </w:p>
    <w:p>
      <w:pPr>
        <w:pStyle w:val="FirstParagraph"/>
      </w:pPr>
      <w:r>
        <w:rPr>
          <w:bCs/>
          <w:b/>
        </w:rPr>
        <w:t xml:space="preserve">请在所有api请求头添加参数 lang 参数，值为语系代码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14" w:name="会员登陆-1"/>
    <w:p>
      <w:pPr>
        <w:pStyle w:val="4"/>
      </w:pPr>
      <w:r>
        <w:t xml:space="preserve">会员登陆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20:32:04</w:t>
      </w:r>
    </w:p>
    <w:p>
      <w:pPr>
        <w:pStyle w:val="a9"/>
      </w:pPr>
      <w:r>
        <w:t xml:space="preserve">更新时间: 2025-04-23 20:33:17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http://45.200.16.18:60000/m/user/login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电邮验证码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9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59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"账号密码错误"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14"/>
    <w:bookmarkStart w:id="415" w:name="会员注册-1"/>
    <w:p>
      <w:pPr>
        <w:pStyle w:val="4"/>
      </w:pPr>
      <w:r>
        <w:t xml:space="preserve">会员注册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20:32:04</w:t>
      </w:r>
    </w:p>
    <w:p>
      <w:pPr>
        <w:pStyle w:val="a9"/>
      </w:pPr>
      <w:r>
        <w:t xml:space="preserve">更新时间: 2025-04-23 20:33:28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http://45.200.16.18:60000/m/user/register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"gfdgdfd"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"o_password"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123123123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"321321"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"5454353"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"gfdg"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123123123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5454353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图片key，提交的时候需要有该参数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电邮验证码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59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4OjY1NTM1L2FwaS91c2VyL3JlZ2lzdGVyIiwiaWF0IjoxNzI3Nzg3MzY2LCJleHAiOjE3MzAzNzkzNjYsIm5iZiI6MTcyNzc4NzM2NiwianRpIjoiRDFtaldiRTRBcENORlFpYiIsInN1YiI6IjY3MCIsInBydiI6Ijg2NjVhZTk3NzVjZjI2ZjZiOGU0OTZmODZmYTUzNmQ2OGRkNzE4MTgifQ.64fmqzZjbfjrR4sJH06SBWPPjC_8A_2a_eO4ghzPBb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60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"用户已存在"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15"/>
    <w:bookmarkStart w:id="416" w:name="获取个人信息-2"/>
    <w:p>
      <w:pPr>
        <w:pStyle w:val="4"/>
      </w:pPr>
      <w:r>
        <w:t xml:space="preserve">获取个人信息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20:32:04</w:t>
      </w:r>
    </w:p>
    <w:p>
      <w:pPr>
        <w:pStyle w:val="a9"/>
      </w:pPr>
      <w:r>
        <w:t xml:space="preserve">更新时间: 2025-11-03 22:36:09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http://45.200.16.18:60000/m/token/user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2MjE3OTgxNywiZXhwIjoxNzY0NzcxODE3LCJuYmYiOjE3NjIxNzk4MTcsImp0aSI6Ijd6dm94Q2R3SmN6QWlOcHQiLCJzdWIiOiI2NjIiLCJwcnYiOiI4NjY1YWU5Nzc1Y2YyNmY2YjhlNDk2Zjg2ZmE1MzZkNjhkZDcxODE4In0.l5Z5NqBrY-dK9oStElDTfKl74ZK71CS1vtNKvbovF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"1835.0000"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"lock_balance"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"131456789490"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"fs_status"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"weixin"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"born_time"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"2004-02-20"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"gap_recharge"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"gap_validBetAmount"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"next_vip_level"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data.lock_balance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锁定钱包余额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反佣状态：1正常，0禁用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是否代理：1是，0不是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data.weixin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data.skype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转账模式：1手动，2免转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data.born_time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2004-02-20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当前总充值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当前总投注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下一级需要的充值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下一级需要的投注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data.level_data.gap_recharge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晋级还需充值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data.level_data.gap_validBetAmount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晋级还需投注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data.level_data.next_vip_level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下一级等级</w:t>
            </w:r>
          </w:p>
        </w:tc>
      </w:tr>
    </w:tbl>
    <w:p>
      <w:pPr>
        <w:numPr>
          <w:ilvl w:val="0"/>
          <w:numId w:val="160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2MjE3OTgxNywiZXhwIjoxNzY0NzcxODE3LCJuYmYiOjE3NjIxNzk4MTcsImp0aSI6Ijd6dm94Q2R3SmN6QWlOcHQiLCJzdWIiOiI2NjIiLCJwcnYiOiI4NjY1YWU5Nzc1Y2YyNmY2YjhlNDk2Zjg2ZmE1MzZkNjhkZDcxODE4In0.l5Z5NqBrY-dK9oStElDTfKl74ZK71CS1vtNKvbovF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16"/>
    <w:bookmarkStart w:id="417" w:name="退出登录-2"/>
    <w:p>
      <w:pPr>
        <w:pStyle w:val="4"/>
      </w:pPr>
      <w:r>
        <w:t xml:space="preserve">退出登录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20:32:04</w:t>
      </w:r>
    </w:p>
    <w:p>
      <w:pPr>
        <w:pStyle w:val="a9"/>
      </w:pPr>
      <w:r>
        <w:t xml:space="preserve">更新时间: 2025-04-23 20:33:49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http://45.200.16.18:60000/m/token/logout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"退出成功"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60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hcGkvdXNlci9sb2dpbiIsImlhdCI6MTcyMjE1NTQ1NiwiZXhwIjoxNzI0NzQ3NDU2LCJuYmYiOjE3MjIxNTU0NTYsImp0aSI6IjFzZXdVd1Y0anExdFlTVHciLCJzdWIiOiI2NTYiLCJwcnYiOiI4NjY1YWU5Nzc1Y2YyNmY2YjhlNDk2Zjg2ZmE1MzZkNjhkZDcxODE4In0.ph2Bed7OcfYODDSQtq26hiHqKj8nNMAft6YC-sjtJ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17"/>
    <w:bookmarkStart w:id="418" w:name="获取图形验证码-1"/>
    <w:p>
      <w:pPr>
        <w:pStyle w:val="4"/>
      </w:pPr>
      <w:r>
        <w:t xml:space="preserve">获取图形验证码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20:32:04</w:t>
      </w:r>
    </w:p>
    <w:p>
      <w:pPr>
        <w:pStyle w:val="a9"/>
      </w:pPr>
      <w:r>
        <w:t xml:space="preserve">更新时间: 2025-04-23 20:34:01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http://45.200.16.18:60000/m/captcha/get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"$2y$10$VfFq9taEU3K04Djl5i67zuLCjd8jHWisZLGmQfY1JCDVLAfOOWdja"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$2y</w:t>
            </w:r>
            <m:oMath>
              <m:r>
                <m:t>10</m:t>
              </m:r>
            </m:oMath>
            <w:r>
              <w:t xml:space="preserve">VfFq9taEU3K04Djl5i67zuLCjd8jHWisZLGmQfY1JCDVLAfOOWdja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图片key，提交的时候需要有该参数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图片base64</w:t>
            </w:r>
          </w:p>
        </w:tc>
      </w:tr>
    </w:tbl>
    <w:p>
      <w:pPr>
        <w:numPr>
          <w:ilvl w:val="0"/>
          <w:numId w:val="160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418"/>
    <w:bookmarkStart w:id="419" w:name="获取电邮验证码-1"/>
    <w:p>
      <w:pPr>
        <w:pStyle w:val="4"/>
      </w:pPr>
      <w:r>
        <w:t xml:space="preserve">获取电邮验证码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20:32:04</w:t>
      </w:r>
    </w:p>
    <w:p>
      <w:pPr>
        <w:pStyle w:val="a9"/>
      </w:pPr>
      <w:r>
        <w:t xml:space="preserve">更新时间: 2025-04-23 20:34:11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http://45.200.16.18:60000/m/mail_code/send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"123456@qq.com"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验证类型：1会员登陆，2会员注册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123456@qq.com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type=1此参数必传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type=2此参数必传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"$2y$10$VfFq9taEU3K04Djl5i67zuLCjd8jHWisZLGmQfY1JCDVLAfOOWdja"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"captcha_img"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$2y</w:t>
            </w:r>
            <m:oMath>
              <m:r>
                <m:t>10</m:t>
              </m:r>
            </m:oMath>
            <w:r>
              <w:t xml:space="preserve">VfFq9taEU3K04Djl5i67zuLCjd8jHWisZLGmQfY1JCDVLAfOOWdja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图片key，提交的时候需要有该参数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data.captcha_code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image/jpeg;base64,/9j/4AAQSkZJRgABAQEASABIAAD//gA7Q1JFQVRPUjogZ2QtanBlZyB2MS4wICh1c2luZyBJSkcgSlBFRyB2ODApLCBxdWFsaXR5ID0gNzUK/9sAQwAIBgYHBgUIBwcHCQkICgwUDQwLCwwZEhMPFB0aHx4dGhwcICQuJyAiLCMcHCg3KSwwMTQ0NB8nOT04MjwuMzQy/9sAQwEJCQkMCwwYDQ0YMiEcITIyMjIyMjIyMjIyMjIyMjIyMjIyMjIyMjIyMjIyMjIyMjIyMjIyMjIyMjIyMjIyMjIy/8AAEQgAJAB4AwEiAAIRAQMRAf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图片base64</w:t>
            </w:r>
          </w:p>
        </w:tc>
      </w:tr>
    </w:tbl>
    <w:p>
      <w:pPr>
        <w:numPr>
          <w:ilvl w:val="0"/>
          <w:numId w:val="160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419"/>
    <w:bookmarkEnd w:id="420"/>
    <w:bookmarkStart w:id="426" w:name="首页数据-1"/>
    <w:p>
      <w:pPr>
        <w:pStyle w:val="3"/>
      </w:pPr>
      <w:r>
        <w:t xml:space="preserve">首页数据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20:32:23</w:t>
      </w:r>
    </w:p>
    <w:p>
      <w:pPr>
        <w:pStyle w:val="a9"/>
      </w:pPr>
      <w:r>
        <w:t xml:space="preserve">更新时间: 2025-04-23 20:32:44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21" w:name="获取category分类-1"/>
    <w:p>
      <w:pPr>
        <w:pStyle w:val="4"/>
      </w:pPr>
      <w:r>
        <w:t xml:space="preserve">获取Category分类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20:32:23</w:t>
      </w:r>
    </w:p>
    <w:p>
      <w:pPr>
        <w:pStyle w:val="a9"/>
      </w:pPr>
      <w:r>
        <w:t xml:space="preserve">更新时间: 2025-10-06 19:43:02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http://45.200.16.18:60000/m/interface/class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"http://45.200.16.18:60000/uploads/images/jkfl/live.png"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"http://45.200.16.18:60000/uploads/images/jkfl/live_se.png"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"http://45.200.16.18:60000/uploads/images/jkfl/game.png"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"http://45.200.16.18:60000/uploads/images/jkfl/game_se.png"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"捕鱼"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"http://45.200.16.18:60000/uploads/images/jkfl/fishing.png"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"http://45.200.16.18:60000/uploads/images/jkfl/fishing_se.png"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"彩票"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"http://45.200.16.18:60000/uploads/images/jkfl/lottery.png"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"http://45.200.16.18:60000/uploads/images/jkfl/lottery_se.png"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"http://45.200.16.18:60000/uploads/images/jkfl/sport.png"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"http://45.200.16.18:60000/uploads/images/jkfl/sport_se.png"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"http://45.200.16.18:60000/uploads/images/jkfl/poker.png"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"http://45.200.16.18:60000/uploads/images/jkfl/poker_se.png"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"http://45.200.16.18:60000/uploads/images/jkfl/esports.png"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"se_img"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"http://45.200.16.18:60000/uploads/images/jkfl/esports_se.png"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http://45.200.16.18:60000/uploads/images/jkfl/live.png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未选中图片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data.se_img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http://45.200.16.18:60000/uploads/images/jkfl/live_se.png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是否存在二级页面：1是，0否</w:t>
            </w:r>
          </w:p>
        </w:tc>
      </w:tr>
    </w:tbl>
    <w:p>
      <w:pPr>
        <w:numPr>
          <w:ilvl w:val="0"/>
          <w:numId w:val="161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1"/>
    <w:bookmarkStart w:id="422" w:name="category二级分类-1"/>
    <w:p>
      <w:pPr>
        <w:pStyle w:val="4"/>
      </w:pPr>
      <w:r>
        <w:t xml:space="preserve">Category二级分类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20:32:23</w:t>
      </w:r>
    </w:p>
    <w:p>
      <w:pPr>
        <w:pStyle w:val="a9"/>
      </w:pPr>
      <w:r>
        <w:t xml:space="preserve">更新时间: 2025-07-29 10:44:26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http://45.200.16.18:60000/m/interface/list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分类标识，不传则返回全部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new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reco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二级分类代码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reco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是否收藏：true是，false否，此参数只针对登陆用户有效</w:t>
            </w:r>
          </w:p>
        </w:tc>
      </w:tr>
    </w:tbl>
    <w:p>
      <w:pPr>
        <w:numPr>
          <w:ilvl w:val="0"/>
          <w:numId w:val="161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2"/>
    <w:bookmarkStart w:id="423" w:name="获取子游戏列表-1"/>
    <w:p>
      <w:pPr>
        <w:pStyle w:val="4"/>
      </w:pPr>
      <w:r>
        <w:t xml:space="preserve">获取子游戏列表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20:32:23</w:t>
      </w:r>
    </w:p>
    <w:p>
      <w:pPr>
        <w:pStyle w:val="a9"/>
      </w:pPr>
      <w:r>
        <w:t xml:space="preserve">更新时间: 2025-07-29 10:52:57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http://45.200.16.18:60000/m/gamelist/getlist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"CQ9"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分类ID，不传则返回所有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是否收藏：true是，false否</w:t>
            </w:r>
          </w:p>
        </w:tc>
      </w:tr>
    </w:tbl>
    <w:p>
      <w:pPr>
        <w:numPr>
          <w:ilvl w:val="0"/>
          <w:numId w:val="16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waS91c2VyL2xvZ2luIiwiaWF0IjoxNzUzNzU2NTQxLCJleHAiOjE3NTYzNDg1NDEsIm5iZiI6MTc1Mzc1NjU0MSwianRpIjoiVDRGVnFpSTc0dWhHNGQ2byIsInN1YiI6IjY2MiIsInBydiI6Ijg2NjVhZTk3NzVjZjI2ZjZiOGU0OTZmODZmYTUzNmQ2OGRkNzE4MTgifQ.IS_uy8Kgqv63i5amzxOkTa1Ifh0ltev4yA5N6fYjs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3"/>
    <w:bookmarkStart w:id="424" w:name="获取全局参数-1"/>
    <w:p>
      <w:pPr>
        <w:pStyle w:val="4"/>
      </w:pPr>
      <w:r>
        <w:t xml:space="preserve">获取全局参数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2025-04-23 20:32:23</w:t>
      </w:r>
    </w:p>
    <w:p>
      <w:pPr>
        <w:pStyle w:val="a9"/>
      </w:pPr>
      <w:r>
        <w:t xml:space="preserve">更新时间: 2025-04-23 20:34:58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http://45.200.16.18:60000/m/system/getlist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"中文简体"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"https://www.qingfengvip.com/admin/images/123.png"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"中文繁体"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"321.png"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"日本語"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"한국인"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Việt"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"แบบไทย"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"Português"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"កម្ពុជា។"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"config_curr"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"￥（人民币）"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"HK$（港币）"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"$（dollars）"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"JPY（日本円）"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"₩（이겼다）"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"₫（đồng Việt Nam）"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"฿（เงินบาท）"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"R$（Brasil）"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"៛（រូយ៉ាន）"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"₹（India barat）"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"€（Europe）"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"config_site"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"啊啊啊啊33"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"service_link"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"config_reg"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"手机号码"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"电子邮箱"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"真实姓名"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"config_pic"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"pic_digit"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https://www.qingfengvip.com/admin/images/123.png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￥（人民币）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啊啊啊啊33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data.data.config_site.service_link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data.data.config_site.pc_url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data.data.config_site.h5_url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data.data.config_site.agent_url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站点状态：1正常，0维护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代理登陆使用：1正常0，禁用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后台登陆使用：1正常0，禁用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data.data.config_pic.login_error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登陆失败3次才使用：1是，0否，优先级高于 login_status ，同时login_status 也要开启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data.data.config_pic.code_type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验证码类型：1图形验证码，0滑行验证码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超时时间，建议设置为按钮倒计时，单位：分钟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1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4"/>
    <w:bookmarkStart w:id="425" w:name="获取语言包"/>
    <w:p>
      <w:pPr>
        <w:pStyle w:val="4"/>
      </w:pPr>
      <w:r>
        <w:t xml:space="preserve">获取语言包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2025-09-12 14:59:53</w:t>
      </w:r>
    </w:p>
    <w:p>
      <w:pPr>
        <w:pStyle w:val="a9"/>
      </w:pPr>
      <w:r>
        <w:t xml:space="preserve">更新时间: 2025-09-14 14:37:38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http://45.200.16.18:60000/m/language/getlist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X-Client-Type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pc h5 agent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终端类型：pc h5 app agent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"config_lang"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"中文简体"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"https://www.qingfengvip.com/admin/images/123.png"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"中文繁体"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"321.png"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"日本語"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"한국인"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Việt"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"แบบไทย"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"Português"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"កម្ពុជា។"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"config_curr"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"￥（人民币）"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"￥"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"HK$（港币）"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"$（dollars）"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"JPY（日本円）"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"₩（이겼다）"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"₫（đồng Việt Nam）"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"฿（เงินบาท）"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"฿"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"R$（Brasil）"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"៛（រូយ៉ាន）"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"៛"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"₹（India barat）"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"€（Europe）"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"config_site"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"啊啊啊啊33"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"service_link"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"h5_url"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"config_reg"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"手机号码"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"电子邮箱"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"真实姓名"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"config_pic"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"pic_digit"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"config_mail"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"admin_login_status"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语系标题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https://www.qingfengvip.com/admin/images/123.png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data.data.config_lang.status_s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￥（人民币）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data.data.config_curr.status_s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是否默认 1是 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啊啊啊啊33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data.data.config_site.service_link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data.data.config_site.pc_url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data.data.config_site.h5_url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data.data.config_site.agent_url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站点状态：1正常，0维护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data.data.config_site.description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data.data.config_reg.status_s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是否必填：1是 0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图形验证码配置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代理登陆使用：1正常0，禁用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后台登陆使用：1正常0，禁用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data.data.config_pic.login_error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登陆失败3次才使用：1是，0否，优先级高于 login_status ，同时login_status 也要开启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data.data.config_pic.code_type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验证码类型：1图形验证码，0滑行验证码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data.data.config_pic.pic_digit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电邮配置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data.data.config_mail.reg_status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data.data.config_mail.agent_login_status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data.data.config_mail.admin_login_status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后台使用：1是，0否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data.data.config_mail.expire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超时时间，建议设置为按钮倒计时，单位：分钟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data.data.config_mail.frequency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1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X-Client-Type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pc h5 agent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5"/>
    <w:bookmarkEnd w:id="426"/>
    <w:bookmarkStart w:id="432" w:name="活动"/>
    <w:p>
      <w:pPr>
        <w:pStyle w:val="3"/>
      </w:pPr>
      <w:r>
        <w:t xml:space="preserve">活动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2025-04-23 20:32:38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27" w:name="活动分类-2"/>
    <w:p>
      <w:pPr>
        <w:pStyle w:val="4"/>
      </w:pPr>
      <w:r>
        <w:t xml:space="preserve">活动分类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http://45.200.16.173:65535/m/activity/class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"默官方认分类名称aaa"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6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7"/>
    <w:bookmarkStart w:id="428" w:name="活动列表-2"/>
    <w:p>
      <w:pPr>
        <w:pStyle w:val="4"/>
      </w:pPr>
      <w:r>
        <w:t xml:space="preserve">活动列表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http://45.200.16.173:65535/m/activity/list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活动分类数据ID，不传则返回全部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11:06:24"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11:06:24"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"2024-08-18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21:31:10"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04:54:38"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04:54:38"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04:55:27"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"2024-08-19 04:55:27"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 11:06:24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 11:06:24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活动长时间有效：1是，0否，该参数为1时开始时间和结束时间失效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</w:tbl>
    <w:p>
      <w:pPr>
        <w:numPr>
          <w:ilvl w:val="0"/>
          <w:numId w:val="16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8"/>
    <w:bookmarkStart w:id="429" w:name="申请活动-1"/>
    <w:p>
      <w:pPr>
        <w:pStyle w:val="4"/>
      </w:pPr>
      <w:r>
        <w:t xml:space="preserve">申请活动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http://45.200.16.173:65535/m/activity/apply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"申请成功，请等待客服审核"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62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"您已申请过该活动，请等待客服审核"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29"/>
    <w:bookmarkStart w:id="430" w:name="活动申请记录-1"/>
    <w:p>
      <w:pPr>
        <w:pStyle w:val="4"/>
      </w:pPr>
      <w:r>
        <w:t xml:space="preserve">活动申请记录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http://45.200.16.173:65535/m/activity/record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"apply_time"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05:00:09"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"apply_time"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04:59:42"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状态：1申请中，2申请通过，3申请拒绝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data.data.apply_time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 05:00:09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2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0"/>
    <w:bookmarkStart w:id="431" w:name="获取活动详情-1"/>
    <w:p>
      <w:pPr>
        <w:pStyle w:val="4"/>
      </w:pPr>
      <w:r>
        <w:t xml:space="preserve">获取活动详情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http://45.200.16.18:65535/m/activity/details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活动分类数据ID，不传则返回全部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"2024-09-22 17:14:31"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"2024-09-22 17:14:31"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"得到的"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"对方的方式分1"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"https://xhapi.xh-demo.com/uploads/images/pc_img/202409/22/5d939c805a7675e0c2ab486d70a9545b.jpg"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领取方式：1系统派发，2手动申请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2024-09-22 17:14:31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2024-09-22 17:14:31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活动长时间有效：1是，0否，该参数为1时开始时间和结束时间失效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对方的方式分1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https://xhapi.xh-demo.com/uploads/images/pc_img/202409/22/5d939c805a7675e0c2ab486d70a9545b.jpg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</w:tr>
    </w:tbl>
    <w:p>
      <w:pPr>
        <w:numPr>
          <w:ilvl w:val="0"/>
          <w:numId w:val="162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1"/>
    <w:bookmarkEnd w:id="432"/>
    <w:bookmarkStart w:id="442" w:name="三方游戏相关-1"/>
    <w:p>
      <w:pPr>
        <w:pStyle w:val="3"/>
      </w:pPr>
      <w:r>
        <w:t xml:space="preserve">三方游戏相关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33" w:name="启动游戏-1"/>
    <w:p>
      <w:pPr>
        <w:pStyle w:val="4"/>
      </w:pPr>
      <w:r>
        <w:t xml:space="preserve">启动游戏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首页游戏数据ID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游戏URL</w:t>
            </w:r>
          </w:p>
        </w:tc>
      </w:tr>
    </w:tbl>
    <w:p>
      <w:pPr>
        <w:numPr>
          <w:ilvl w:val="0"/>
          <w:numId w:val="163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3"/>
    <w:bookmarkStart w:id="434" w:name="一键刷新余额-1"/>
    <w:p>
      <w:pPr>
        <w:pStyle w:val="4"/>
      </w:pPr>
      <w:r>
        <w:t xml:space="preserve">一键刷新余额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http://45.200.16.18:65535/m/game/balance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6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4"/>
    <w:bookmarkStart w:id="435" w:name="手动转入-1"/>
    <w:p>
      <w:pPr>
        <w:pStyle w:val="4"/>
      </w:pPr>
      <w:r>
        <w:t xml:space="preserve">手动转入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http://45.200.16.18:65535/m/game/deposit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转入的金额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"转入成功"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63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5"/>
    <w:bookmarkStart w:id="436" w:name="手动转出-1"/>
    <w:p>
      <w:pPr>
        <w:pStyle w:val="4"/>
      </w:pPr>
      <w:r>
        <w:t xml:space="preserve">手动转出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http://45.200.16.18:65535/m/game/withdrawal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转出的金额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"转出成功"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63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6"/>
    <w:bookmarkStart w:id="437" w:name="一键回收余额-1"/>
    <w:p>
      <w:pPr>
        <w:pStyle w:val="4"/>
      </w:pPr>
      <w:r>
        <w:t xml:space="preserve">一键回收余额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http://45.200.16.18:65535/m/game/all_trans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"一键回收成功"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63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7"/>
    <w:bookmarkStart w:id="438" w:name="手动免转切换-1"/>
    <w:p>
      <w:pPr>
        <w:pStyle w:val="4"/>
      </w:pPr>
      <w:r>
        <w:t xml:space="preserve">手动/免转切换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http://45.200.16.18:65535/m/game/transfer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转账模式：1手动，2免转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"切换成功"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</w:tr>
    </w:tbl>
    <w:p>
      <w:pPr>
        <w:numPr>
          <w:ilvl w:val="0"/>
          <w:numId w:val="164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"请先将余额一键回收"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8"/>
    <w:bookmarkStart w:id="439" w:name="电子棋牌启动游戏-1"/>
    <w:p>
      <w:pPr>
        <w:pStyle w:val="4"/>
      </w:pPr>
      <w:r>
        <w:t xml:space="preserve">电子棋牌启动游戏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http://45.200.16.18:65535/m/game_code/login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首页游戏数据ID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4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ci.msgm23.com/forwardGame.do?params=gxStRoyOs1GV4UlOckpd36O+0OKx46g+6c7yYOw7j/7Hmm/xjt/kavL2Xlg5NxbVub2cwYulfqzW2fg9iKNlpohb+/3zxlaiKk8EBb43/RiKkJMYowRGXCF/n7SyWuMGYO1CdrbwovcOXawn77ZYBqHg1whNwZm9jwTVogDUNQ3zL/EFnkcGc8ZcI8NBJcMMbtZJMm92isEhIGIKrpUWnObEPe9sQR13kAOaOIcGQ15M6fDO7U8GsQ==&amp;key=aae5b0acabeda7120ccaf50580d487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游戏URL</w:t>
            </w:r>
          </w:p>
        </w:tc>
      </w:tr>
    </w:tbl>
    <w:p>
      <w:pPr>
        <w:numPr>
          <w:ilvl w:val="0"/>
          <w:numId w:val="164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"商户密钥错误"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39"/>
    <w:bookmarkStart w:id="440" w:name="收藏主游戏接口-1"/>
    <w:p>
      <w:pPr>
        <w:pStyle w:val="4"/>
      </w:pPr>
      <w:r>
        <w:t xml:space="preserve">收藏主游戏接口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2025-07-28 21:04:40</w:t>
      </w:r>
    </w:p>
    <w:p>
      <w:pPr>
        <w:pStyle w:val="a9"/>
      </w:pPr>
      <w:r>
        <w:t xml:space="preserve">更新时间: 2025-07-28 21:53:16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http://45.200.16.18:60000/m/user_favorites/interface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状态：1收藏，0取消收藏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4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"取消收藏成功"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取消收藏成功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4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40"/>
    <w:bookmarkStart w:id="441" w:name="收藏电子棋牌子游戏接口-1"/>
    <w:p>
      <w:pPr>
        <w:pStyle w:val="4"/>
      </w:pPr>
      <w:r>
        <w:t xml:space="preserve">收藏电子棋牌子游戏接口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2025-07-28 21:56:56</w:t>
      </w:r>
    </w:p>
    <w:p>
      <w:pPr>
        <w:pStyle w:val="a9"/>
      </w:pPr>
      <w:r>
        <w:t xml:space="preserve">更新时间: 2025-07-28 21:57:53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http://45.200.16.18:60000/m/user_favorites/game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状态：1收藏，0取消收藏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4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"取消收藏成功"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取消收藏成功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4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"认证失败！"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20vdXNlci9sb2dpbiIsImlhdCI6MTc1MzcwODIwMywiZXhwIjoxNzU2MzAwMjAzLCJuYmYiOjE3NTM3MDgyMDMsImp0aSI6IngxeGdvNkhWY2pJZmZsMEIiLCJzdWIiOiI2NjIiLCJwcnYiOiI4NjY1YWU5Nzc1Y2YyNmY2YjhlNDk2Zjg2ZmE1MzZkNjhkZDcxODE4In0.WVFWbrjtqA9_V6SmcDckWoD2eQEbdQovu8OIvniK-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41"/>
    <w:bookmarkEnd w:id="442"/>
    <w:bookmarkStart w:id="448" w:name="客服"/>
    <w:p>
      <w:pPr>
        <w:pStyle w:val="3"/>
      </w:pPr>
      <w:r>
        <w:t xml:space="preserve">客服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45" w:name="反馈"/>
    <w:p>
      <w:pPr>
        <w:pStyle w:val="4"/>
      </w:pPr>
      <w:r>
        <w:t xml:space="preserve">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43" w:name="获取类型-1"/>
    <w:p>
      <w:pPr>
        <w:pStyle w:val="5"/>
      </w:pPr>
      <w:r>
        <w:t xml:space="preserve">获取类型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http://45.200.16.18:65535/m/feedback_type/getlist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4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"123222"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"默认分类名称aaaaa"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类型名称</w:t>
            </w:r>
          </w:p>
        </w:tc>
      </w:tr>
    </w:tbl>
    <w:p>
      <w:pPr>
        <w:numPr>
          <w:ilvl w:val="0"/>
          <w:numId w:val="164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43"/>
    <w:bookmarkStart w:id="444" w:name="确定反馈-1"/>
    <w:p>
      <w:pPr>
        <w:pStyle w:val="5"/>
      </w:pPr>
      <w:r>
        <w:t xml:space="preserve">确定反馈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http://45.200.16.18:65535/m/feedback/to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"fgdsafdsafads"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"/123/456.png"</w:t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内容类型ID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fgdsafdsafads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/123/456.png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反馈图片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4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"反馈成功"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5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"类型不存在"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44"/>
    <w:bookmarkEnd w:id="445"/>
    <w:bookmarkStart w:id="447" w:name="我的反馈-1"/>
    <w:p>
      <w:pPr>
        <w:pStyle w:val="4"/>
      </w:pPr>
      <w:r>
        <w:t xml:space="preserve">我的反馈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46" w:name="获取数据-53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http://45.200.16.18:65535/m/feedback/getlist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5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"默认分类名称"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"fgdsafdsafads"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"text_t"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"/123/456.png"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"2024-09-14 14:50:58"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"2024-09-14 14:50:58"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默认分类名称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fgdsafdsafads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/123/456.png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2024-09-14 14:50:58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2024-09-14 14:50:58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回复时间，text_t为空时不显示该字段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5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MyNDE2NiwiZXhwIjoxNzI4OTE2MTY2LCJuYmYiOjE3MjYzMjQxNjYsImp0aSI6ImpOYmxISDdmbFo4MFlxOE4iLCJzdWIiOiI2NTYiLCJwcnYiOiI4NjY1YWU5Nzc1Y2YyNmY2YjhlNDk2Zjg2ZmE1MzZkNjhkZDcxODE4In0.orZlPLpk8LDMrsTL1c-5hDBEvhVsbYhYbLFBpzaKR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46"/>
    <w:bookmarkEnd w:id="447"/>
    <w:bookmarkEnd w:id="448"/>
    <w:bookmarkStart w:id="486" w:name="我的"/>
    <w:p>
      <w:pPr>
        <w:pStyle w:val="3"/>
      </w:pPr>
      <w:r>
        <w:t xml:space="preserve">我的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57" w:name="充值页面"/>
    <w:p>
      <w:pPr>
        <w:pStyle w:val="4"/>
      </w:pPr>
      <w:r>
        <w:t xml:space="preserve">充值页面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49" w:name="获取充值分类-1"/>
    <w:p>
      <w:pPr>
        <w:pStyle w:val="5"/>
      </w:pPr>
      <w:r>
        <w:t xml:space="preserve">获取充值分类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http://45.200.16.173:65535/m/deposit/class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5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"微信支付12"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分类标题</w:t>
            </w:r>
          </w:p>
        </w:tc>
      </w:tr>
    </w:tbl>
    <w:p>
      <w:pPr>
        <w:numPr>
          <w:ilvl w:val="0"/>
          <w:numId w:val="165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49"/>
    <w:bookmarkStart w:id="450" w:name="获取充值分类下的通道-1"/>
    <w:p>
      <w:pPr>
        <w:pStyle w:val="5"/>
      </w:pPr>
      <w:r>
        <w:t xml:space="preserve">获取充值分类下的通道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http://45.200.16.173:65535/m/deposit/getlist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分类id，不传则返回所有通道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5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"300"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"USDT-TRC20"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"7.2339"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"300"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"TOpay"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最高支付金额，0不限制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data.amount_type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金额类型：1手动输入，2固定金额，3通用，=1只可以手动输入，=2只可以选择固定金额。=3两个都可以用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USDT-TRC20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前端检测title是否包含USDT关键字，如果存在就会显示该参数，该参数为汇率</w:t>
            </w:r>
          </w:p>
        </w:tc>
      </w:tr>
    </w:tbl>
    <w:p>
      <w:pPr>
        <w:numPr>
          <w:ilvl w:val="0"/>
          <w:numId w:val="165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0"/>
    <w:bookmarkStart w:id="451" w:name="提交充值-1"/>
    <w:p>
      <w:pPr>
        <w:pStyle w:val="5"/>
      </w:pPr>
      <w:r>
        <w:t xml:space="preserve">提交充值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http://45.200.16.18:65535/m/recharge/order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zAzODkzNywiZXhwIjoxNzQ1NjMwOTM3LCJuYmYiOjE3NDMwMzg5MzcsImp0aSI6InJJeFc0dHgxTHZlQXJ0ZnUiLCJzdWIiOiI2OTkiLCJwcnYiOiI4NjY1YWU5Nzc1Y2YyNmY2YjhlNDk2Zjg2ZmE1MzZkNjhkZDcxODE4In0.wWrvgugErMbF5kewajmsQBpLNZqG9c9ji5Bn31fUby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100.5678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5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"45649489494949849"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"北京市顺义区"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开户名，type=4时参数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开户行，type=4时参数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45649489494949849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北京市顺义区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开户地，type=4时参数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支付类型，此处有4种数据格式，具体对接请核对下</w:t>
            </w:r>
          </w:p>
        </w:tc>
      </w:tr>
    </w:tbl>
    <w:p>
      <w:pPr>
        <w:numPr>
          <w:ilvl w:val="0"/>
          <w:numId w:val="165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"当前通道最高充值金额 55555.0000"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zAzODkzNywiZXhwIjoxNzQ1NjMwOTM3LCJuYmYiOjE3NDMwMzg5MzcsImp0aSI6InJJeFc0dHgxTHZlQXJ0ZnUiLCJzdWIiOiI2OTkiLCJwcnYiOiI4NjY1YWU5Nzc1Y2YyNmY2YjhlNDk2Zjg2ZmE1MzZkNjhkZDcxODE4In0.wWrvgugErMbF5kewajmsQBpLNZqG9c9ji5Bn31fUby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1"/>
    <w:bookmarkStart w:id="452" w:name="获取订单详情type4-1"/>
    <w:p>
      <w:pPr>
        <w:pStyle w:val="5"/>
      </w:pPr>
      <w:r>
        <w:t xml:space="preserve">获取订单详情type=4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http://45.200.16.18:65535/m/recharge/details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5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//开户姓名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"建设银行"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//开户行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"45649489494949849"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//卡号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"北京市顺义区"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//开户地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//充值金额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//USDT汇率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//二维码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//货币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//type=4 时 data数据结构，页面展示 货币，充值金额，开户行 开户姓名 卡号 开户地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45649489494949849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北京市顺义区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type=4 时 data数据结构，页面展示 货币，充值金额，开户行 开户姓名 卡号 开户地</w:t>
            </w:r>
          </w:p>
        </w:tc>
      </w:tr>
    </w:tbl>
    <w:p>
      <w:pPr>
        <w:numPr>
          <w:ilvl w:val="0"/>
          <w:numId w:val="166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errors"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2"/>
    <w:bookmarkStart w:id="453" w:name="获取订单详情type3-1"/>
    <w:p>
      <w:pPr>
        <w:pStyle w:val="5"/>
      </w:pPr>
      <w:r>
        <w:t xml:space="preserve">获取订单详情type=3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http://45.200.16.18:65535/m/recharge/details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zAzODkzNywiZXhwIjoxNzQ1NjMwOTM3LCJuYmYiOjE3NDMwMzg5MzcsImp0aSI6InJJeFc0dHgxTHZlQXJ0ZnUiLCJzdWIiOiI2OTkiLCJwcnYiOiI4NjY1YWU5Nzc1Y2YyNmY2YjhlNDk2Zjg2ZmE1MzZkNjhkZDcxODE4In0.wWrvgugErMbF5kewajmsQBpLNZqG9c9ji5Bn31fUby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6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"fdsaf48gfdgfdsgfds"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//收款地址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//充值金额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//USDT汇率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"usdt_money"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"1,722.3579"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//实际支付USDT数量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//二维码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//货币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//type=3 时 data数据结构，页面展示 货币，充值金额，收款地址 二维码 虚拟币数量=充值金额/USDT汇率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data.params.addres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fdsaf48gfdgfdsgfds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type=3 时 data数据结构，页面展示 货币，充值金额，收款地址 二维码 虚拟币数量=充值金额/USDT汇率</w:t>
            </w:r>
          </w:p>
        </w:tc>
      </w:tr>
    </w:tbl>
    <w:p>
      <w:pPr>
        <w:numPr>
          <w:ilvl w:val="0"/>
          <w:numId w:val="166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errors"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zAzODkzNywiZXhwIjoxNzQ1NjMwOTM3LCJuYmYiOjE3NDMwMzg5MzcsImp0aSI6InJJeFc0dHgxTHZlQXJ0ZnUiLCJzdWIiOiI2OTkiLCJwcnYiOiI4NjY1YWU5Nzc1Y2YyNmY2YjhlNDk2Zjg2ZmE1MzZkNjhkZDcxODE4In0.wWrvgugErMbF5kewajmsQBpLNZqG9c9ji5Bn31fUby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3"/>
    <w:bookmarkStart w:id="454" w:name="获取订单详情type2-1"/>
    <w:p>
      <w:pPr>
        <w:pStyle w:val="5"/>
      </w:pPr>
      <w:r>
        <w:t xml:space="preserve">获取订单详情type=2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http://45.200.16.18:65535/m/recharge/details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6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//姓名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"12345649789"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//账号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//充值金额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//USDT汇率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//二维码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//货币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//type=2 时 data数据结构，页面展示 货币，充值金额，姓名 账号 二维码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data.params.account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12345649789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type=2 时 data数据结构，页面展示 货币，充值金额，姓名 账号 二维码</w:t>
            </w:r>
          </w:p>
        </w:tc>
      </w:tr>
    </w:tbl>
    <w:p>
      <w:pPr>
        <w:numPr>
          <w:ilvl w:val="0"/>
          <w:numId w:val="166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errors"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I3NzYzMSwiZXhwIjoxNzMwODY5NjMxLCJuYmYiOjE3MjgyNzc2MzEsImp0aSI6Im10TG44YlBBTDYzYjcyTUoiLCJzdWIiOiI2NTYiLCJwcnYiOiI4NjY1YWU5Nzc1Y2YyNmY2YjhlNDk2Zjg2ZmE1MzZkNjhkZDcxODE4In0.3cV_L1wRbK5YGoAvP9jISAPXoUwsH-2HKSdujOjAS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4"/>
    <w:bookmarkStart w:id="455" w:name="取消支付-1"/>
    <w:p>
      <w:pPr>
        <w:pStyle w:val="5"/>
      </w:pPr>
      <w:r>
        <w:t xml:space="preserve">取消支付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http://45.200.16.18:65535/m/recharge/cancel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"没钱了，躺平了"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数据ID，订单详情有返回数据ID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没钱了，躺平了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取消原因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6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66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5"/>
    <w:bookmarkStart w:id="456" w:name="上传支付凭证-1"/>
    <w:p>
      <w:pPr>
        <w:pStyle w:val="5"/>
      </w:pPr>
      <w:r>
        <w:t xml:space="preserve">上传支付凭证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http://45.200.16.18:65535/m/recharge/img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数据ID，订单详情有返回数据ID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6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66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ODQ0OTI3MiwiZXhwIjoxNzMxMDQxMjcyLCJuYmYiOjE3Mjg0NDkyNzIsImp0aSI6Ill5aGRRcEpPVXlvWGdnRG0iLCJzdWIiOiI2NTYiLCJwcnYiOiI4NjY1YWU5Nzc1Y2YyNmY2YjhlNDk2Zjg2ZmE1MzZkNjhkZDcxODE4In0.Hlp-bYgGrLPj3ZK9ji9exD_XQWGRoi3qZ0KTkzfN4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6"/>
    <w:bookmarkEnd w:id="457"/>
    <w:bookmarkStart w:id="460" w:name="取款页面"/>
    <w:p>
      <w:pPr>
        <w:pStyle w:val="4"/>
      </w:pPr>
      <w:r>
        <w:t xml:space="preserve">取款页面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58" w:name="获取会员卡包资料-1"/>
    <w:p>
      <w:pPr>
        <w:pStyle w:val="5"/>
      </w:pPr>
      <w:r>
        <w:t xml:space="preserve">获取会员卡包资料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http://45.200.16.18:65535/m/drawing/getlist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TMxMDMwNSwiZXhwIjoxNzQzOTAyMzA1LCJuYmYiOjE3NDEzMTAzMDUsImp0aSI6IjZ1ejJ3NlUzQXZzWnBYaVQiLCJzdWIiOiI2NjIiLCJwcnYiOiI4NjY1YWU5Nzc1Y2YyNmY2YjhlNDk2Zjg2ZmE1MzZkNjhkZDcxODE4In0.OWruG2jD1zQIZlPo9SUS7kgl7k9g3ommWVtzNDyo1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6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"2355566666677"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2355566666677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USDT-ERC20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7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TMxMDMwNSwiZXhwIjoxNzQzOTAyMzA1LCJuYmYiOjE3NDEzMTAzMDUsImp0aSI6IjZ1ejJ3NlUzQXZzWnBYaVQiLCJzdWIiOiI2NjIiLCJwcnYiOiI4NjY1YWU5Nzc1Y2YyNmY2YjhlNDk2Zjg2ZmE1MzZkNjhkZDcxODE4In0.OWruG2jD1zQIZlPo9SUS7kgl7k9g3ommWVtzNDyo1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8"/>
    <w:bookmarkStart w:id="459" w:name="确定取款-1"/>
    <w:p>
      <w:pPr>
        <w:pStyle w:val="5"/>
      </w:pPr>
      <w:r>
        <w:t xml:space="preserve">确定取款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http://45.200.16.173:65535/m/drawing/order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卡包ID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取款金额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7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"取款成功"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取款成功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7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59"/>
    <w:bookmarkEnd w:id="460"/>
    <w:bookmarkStart w:id="462" w:name="vip页面"/>
    <w:p>
      <w:pPr>
        <w:pStyle w:val="4"/>
      </w:pPr>
      <w:r>
        <w:t xml:space="preserve">VIP页面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61" w:name="获取数据-54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http://45.200.16.173:65535/m/vip/getlist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7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"charge_level"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"flowing_level"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"day_count_drawing"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"day_amount_drawing"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"max_recharge"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"birthday_give"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"min_transfer"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data.charge_level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升级存款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data.flowing_level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会员升级流水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最低提现金额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data.day_count_drawing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data.day_amount_drawing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单日提现总金额限额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单笔最低充值金额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data.max_recharge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单笔最高充值金额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data.level_give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升级赠送金额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data.birthday_give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生日赠送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data.week_red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data.min_transfer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最低转账金额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捕鱼反水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棋牌反水</w:t>
            </w:r>
          </w:p>
        </w:tc>
      </w:tr>
    </w:tbl>
    <w:p>
      <w:pPr>
        <w:numPr>
          <w:ilvl w:val="0"/>
          <w:numId w:val="167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1"/>
    <w:bookmarkEnd w:id="462"/>
    <w:bookmarkStart w:id="467" w:name="卡包管理"/>
    <w:p>
      <w:pPr>
        <w:pStyle w:val="4"/>
      </w:pPr>
      <w:r>
        <w:t xml:space="preserve">卡包管理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63" w:name="获取数据-55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http://45.200.16.18:65535/m/drawing/getlist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TMxMDMwNSwiZXhwIjoxNzQzOTAyMzA1LCJuYmYiOjE3NDEzMTAzMDUsImp0aSI6IjZ1ejJ3NlUzQXZzWnBYaVQiLCJzdWIiOiI2NjIiLCJwcnYiOiI4NjY1YWU5Nzc1Y2YyNmY2YjhlNDk2Zjg2ZmE1MzZkNjhkZDcxODE4In0.OWruG2jD1zQIZlPo9SUS7kgl7k9g3ommWVtzNDyo1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7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"2355566666677"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"USDT-ERC20"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2355566666677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USDT-ERC20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7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TMxMDMwNSwiZXhwIjoxNzQzOTAyMzA1LCJuYmYiOjE3NDEzMTAzMDUsImp0aSI6IjZ1ejJ3NlUzQXZzWnBYaVQiLCJzdWIiOiI2NjIiLCJwcnYiOiI4NjY1YWU5Nzc1Y2YyNmY2YjhlNDk2Zjg2ZmE1MzZkNjhkZDcxODE4In0.OWruG2jD1zQIZlPo9SUS7kgl7k9g3ommWVtzNDyo1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3"/>
    <w:bookmarkStart w:id="464" w:name="删除卡片-1"/>
    <w:p>
      <w:pPr>
        <w:pStyle w:val="5"/>
      </w:pPr>
      <w:r>
        <w:t xml:space="preserve">删除卡片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http://45.200.16.173:65535/m/member_bank/delete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7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7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4"/>
    <w:bookmarkStart w:id="465" w:name="绑卡-获取支持的卡片类型-1"/>
    <w:p>
      <w:pPr>
        <w:pStyle w:val="5"/>
      </w:pPr>
      <w:r>
        <w:t xml:space="preserve">绑卡-获取支持的卡片类型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http://45.200.16.173:65535/m/bank/getlist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类型：1银行卡，2虚拟币，3支付宝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7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类型：1银行卡，2虚拟币，虚拟币只需上传收款地址即可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类型名称</w:t>
            </w:r>
          </w:p>
        </w:tc>
      </w:tr>
    </w:tbl>
    <w:p>
      <w:pPr>
        <w:numPr>
          <w:ilvl w:val="0"/>
          <w:numId w:val="168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5"/>
    <w:bookmarkStart w:id="466" w:name="确定绑卡-1"/>
    <w:p>
      <w:pPr>
        <w:pStyle w:val="5"/>
      </w:pPr>
      <w:r>
        <w:t xml:space="preserve">确定绑卡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http://45.200.16.173:65535/m/member_bank/binding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123156456456456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"广泛大概多少分功夫大师功夫大师"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"fdsfds"</w:t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123156456456456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广泛大概多少分功夫大师功夫大师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开户地，虚拟币只需卡号即可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别名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8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"绑定成功"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8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6"/>
    <w:bookmarkEnd w:id="467"/>
    <w:bookmarkStart w:id="470" w:name="记录页面"/>
    <w:p>
      <w:pPr>
        <w:pStyle w:val="4"/>
      </w:pPr>
      <w:r>
        <w:t xml:space="preserve">记录页面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68" w:name="获取数据-56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http://45.200.16.18:65535/m/gamerecord/getlist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TMxMDMwNSwiZXhwIjoxNzQzOTAyMzA1LCJuYmYiOjE3NDEzMTAzMDUsImp0aSI6IjZ1ejJ3NlUzQXZzWnBYaVQiLCJzdWIiOiI2NjIiLCJwcnYiOiI4NjY1YWU5Nzc1Y2YyNmY2YjhlNDk2Zjg2ZmE1MzZkNjhkZDcxODE4In0.OWruG2jD1zQIZlPo9SUS7kgl7k9g3ommWVtzNDyo1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"2024-08-29"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记录时间，不传则默认返回当天数据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8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"rowid"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"gameCode"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"2025-03-07 11:05:41"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"total_betAmount"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"total_netAmount"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"-770.00"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谷歌验证码，未绑定可不填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data.data.rowid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data.data.gameCode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2025-03-07 11:05:41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data.data.netAmount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结算状态：1已结算，2未结算，3无效订单，4已退款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data.total_betAmount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总投注金额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data.total_netAmount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输赢结果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8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0MTMxMDMwNSwiZXhwIjoxNzQzOTAyMzA1LCJuYmYiOjE3NDEzMTAzMDUsImp0aSI6IjZ1ejJ3NlUzQXZzWnBYaVQiLCJzdWIiOiI2NjIiLCJwcnYiOiI4NjY1YWU5Nzc1Y2YyNmY2YjhlNDk2Zjg2ZmE1MzZkNjhkZDcxODE4In0.OWruG2jD1zQIZlPo9SUS7kgl7k9g3ommWVtzNDyo1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8"/>
    <w:bookmarkStart w:id="469" w:name="获取分类"/>
    <w:p>
      <w:pPr>
        <w:pStyle w:val="5"/>
      </w:pPr>
      <w:r>
        <w:t xml:space="preserve">获取分类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http://45.200.16.18:65535/m/api_code/getlist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AyNzM5MiwiZXhwIjoxNzI4NjE5MzkyLCJuYmYiOjE3MjYwMjczOTIsImp0aSI6Ijdsang2UWJtVWFtb25yb0siLCJzdWIiOiI2NjEiLCJwcnYiOiI4NjY1YWU5Nzc1Y2YyNmY2YjhlNDk2Zjg2ZmE1MzZkNjhkZDcxODE4In0.WfvEOwoiEXWHtYX3mHU8JT0FyOBOI1L7WUunPYtNY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8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"我是标题1"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我是标题1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分类名称</w:t>
            </w:r>
          </w:p>
        </w:tc>
      </w:tr>
    </w:tbl>
    <w:p>
      <w:pPr>
        <w:numPr>
          <w:ilvl w:val="0"/>
          <w:numId w:val="168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jAyNzM5MiwiZXhwIjoxNzI4NjE5MzkyLCJuYmYiOjE3MjYwMjczOTIsImp0aSI6Ijdsang2UWJtVWFtb25yb0siLCJzdWIiOiI2NjEiLCJwcnYiOiI4NjY1YWU5Nzc1Y2YyNmY2YjhlNDk2Zjg2ZmE1MzZkNjhkZDcxODE4In0.WfvEOwoiEXWHtYX3mHU8JT0FyOBOI1L7WUunPYtNY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69"/>
    <w:bookmarkEnd w:id="470"/>
    <w:bookmarkStart w:id="474" w:name="邀请页面"/>
    <w:p>
      <w:pPr>
        <w:pStyle w:val="4"/>
      </w:pPr>
      <w:r>
        <w:t xml:space="preserve">邀请页面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71" w:name="获取数据-57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http://45.200.16.18:65535/m/promotion/getlist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8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"http://144.48.83.77:7005/?invite_code=656"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"invite_reg"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"invite_suc"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"bet_amount"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"d_total"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http://144.48.83.77:7005/?invite_code=656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data.invite_reg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邀请注册人数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data.invite_suc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邀请成功人数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data.bet_amount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好友总投注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累计返利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总派发返利</w:t>
            </w:r>
          </w:p>
        </w:tc>
      </w:tr>
    </w:tbl>
    <w:p>
      <w:pPr>
        <w:numPr>
          <w:ilvl w:val="0"/>
          <w:numId w:val="168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1"/>
    <w:bookmarkStart w:id="472" w:name="邀请记录"/>
    <w:p>
      <w:pPr>
        <w:pStyle w:val="5"/>
      </w:pPr>
      <w:r>
        <w:t xml:space="preserve">邀请记录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http://45.200.16.18:65535/m/promotion/record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8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"d_total"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"lj_total"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2024-07-18 05:30:34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首充金额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data.data.lj_amount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礼金金额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状态：0未首冲，1已首冲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总条数，也是邀请注册人数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邀请成功人数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data.lj_total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已获礼金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9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2"/>
    <w:bookmarkStart w:id="473" w:name="反利记录"/>
    <w:p>
      <w:pPr>
        <w:pStyle w:val="5"/>
      </w:pPr>
      <w:r>
        <w:t xml:space="preserve">反利记录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http://45.200.16.18:65535/m/rebate/record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9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"lj_amount"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"d_total"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"lj_total"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2024-07-18 05:30:34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首充金额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data.data.lj_amount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礼金金额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状态：0未首冲，1已首冲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总条数，也是邀请注册人数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邀请成功人数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data.lj_total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已获礼金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9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3"/>
    <w:bookmarkEnd w:id="474"/>
    <w:bookmarkStart w:id="476" w:name="交易记录"/>
    <w:p>
      <w:pPr>
        <w:pStyle w:val="4"/>
      </w:pPr>
      <w:r>
        <w:t xml:space="preserve">交易记录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75" w:name="获取数据-58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http://45.200.16.173:65535/m/trade/record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时间，默认查询当天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状态：1成功，0失败，5充值中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类型：recharge充值记录，drawing提款记录，默认充值记录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9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"202408310526281725081988"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05:26:28"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"202408310501411725080501"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"微信支付"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 05:01:41"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202408310526281725081988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状态：1成功，0失败，5充值中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2024-08-31 05:26:28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9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3Mzo2NTUzNS9tL3VzZXIvbG9naW4iLCJpYXQiOjE3MjQ4MTkyMjcsImV4cCI6MTcyNzQxMTIyNywibmJmIjoxNzI0ODE5MjI3LCJqdGkiOiI1OFVWQlNXMXpZU3lUS0JOIiwic3ViIjoiNjU2IiwicHJ2IjoiODY2NWFlOTc3NWNmMjZmNmI4ZTQ5NmY4NmZhNTM2ZDY4ZGQ3MTgxOCJ9.utQQomZB2RjePNsy7Zz5TmYawmHkCeVD0aOKNe30Z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5"/>
    <w:bookmarkEnd w:id="476"/>
    <w:bookmarkStart w:id="478" w:name="修改个人资料"/>
    <w:p>
      <w:pPr>
        <w:pStyle w:val="4"/>
      </w:pPr>
      <w:r>
        <w:t xml:space="preserve">修改个人资料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77" w:name="修改个人信息-1"/>
    <w:p>
      <w:pPr>
        <w:pStyle w:val="5"/>
      </w:pPr>
      <w:r>
        <w:t xml:space="preserve">修改个人信息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http://45.200.16.18:65535/m/user/edit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"fdsfdsfds"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"telegram"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"fdsfds"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13145678961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"born_time"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"2004-05-06"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"qq"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"123456@163.com"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fdsfdsfds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13145678961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2004-05-06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123456@163.com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9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numPr>
          <w:ilvl w:val="0"/>
          <w:numId w:val="169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7"/>
    <w:bookmarkEnd w:id="478"/>
    <w:bookmarkStart w:id="481" w:name="站内通知-2"/>
    <w:p>
      <w:pPr>
        <w:pStyle w:val="4"/>
      </w:pPr>
      <w:r>
        <w:t xml:space="preserve">站内通知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79" w:name="获取数据-59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http://45.200.16.18:65535/m/notify/getlist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9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"45454"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"2024-08-27 05:35:18"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类型：1未读，2已读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2024-08-27 05:35:18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69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9"/>
    <w:bookmarkStart w:id="480" w:name="无感修改为已读状态-1"/>
    <w:p>
      <w:pPr>
        <w:pStyle w:val="5"/>
      </w:pPr>
      <w:r>
        <w:t xml:space="preserve">无感修改为已读状态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http://45.200.16.18:65535/m/notify/status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69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0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80"/>
    <w:bookmarkEnd w:id="481"/>
    <w:bookmarkStart w:id="483" w:name="修改密码-1"/>
    <w:p>
      <w:pPr>
        <w:pStyle w:val="4"/>
      </w:pPr>
      <w:r>
        <w:t xml:space="preserve">修改密码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82" w:name="修改密码-2"/>
    <w:p>
      <w:pPr>
        <w:pStyle w:val="5"/>
      </w:pPr>
      <w:r>
        <w:t xml:space="preserve">修改密码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http://45.200.16.18:65535/m/token/repass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zNDQwNTM1NiwiZXhwIjoxNzM2OTk3MzU2LCJuYmYiOjE3MzQ0MDUzNTYsImp0aSI6Im5tbTZZb01Hd3R2QkEwN1oiLCJzdWIiOiI2NTYiLCJwcnYiOiI4NjY1YWU5Nzc1Y2YyNmY2YjhlNDk2Zjg2ZmE1MzZkNjhkZDcxODE4In0.G3Kxsn_MvArExhh-6CSwmyh-IbJ6EcX7cYzdgn_ISu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456789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"confirmpass"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456789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phoconfirmpassne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确认新密码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"修改密码成功"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70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"当前密码错误"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zNDQwNTM1NiwiZXhwIjoxNzM2OTk3MzU2LCJuYmYiOjE3MzQ0MDUzNTYsImp0aSI6Im5tbTZZb01Hd3R2QkEwN1oiLCJzdWIiOiI2NTYiLCJwcnYiOiI4NjY1YWU5Nzc1Y2YyNmY2YjhlNDk2Zjg2ZmE1MzZkNjhkZDcxODE4In0.G3Kxsn_MvArExhh-6CSwmyh-IbJ6EcX7cYzdgn_ISu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82"/>
    <w:bookmarkEnd w:id="483"/>
    <w:bookmarkStart w:id="485" w:name="反水记录-1"/>
    <w:p>
      <w:pPr>
        <w:pStyle w:val="4"/>
      </w:pPr>
      <w:r>
        <w:t xml:space="preserve">反水记录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84" w:name="获取数据-60"/>
    <w:p>
      <w:pPr>
        <w:pStyle w:val="5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http://45.200.16.18:65535/m/member_fs_log/getlist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waS91c2VyL2xvZ2luIiwiaWF0IjoxNzQwODc5MDIzLCJleHAiOjE3NDM0NzEwMjMsIm5iZiI6MTc0MDg3OTAyMywianRpIjoiRkdEOWhnTm1kTXdyVm9neiIsInN1YiI6IjY2MiIsInBydiI6Ijg2NjVhZTk3NzVjZjI2ZjZiOGU0OTZmODZmYTUzNmQ2OGRkNzE4MTgifQ.9iTofcHT6aVzYpoPL9Fq57sejyChfj9Ryrwdfqj6U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时间，默认查询当天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状态：1成功，0失败，5充值中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类型：recharge充值记录，drawing提款记录，默认充值记录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data.data.fs_money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状态：1已领取，0未领取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0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waS91c2VyL2xvZ2luIiwiaWF0IjoxNzQwODc5MDIzLCJleHAiOjE3NDM0NzEwMjMsIm5iZiI6MTc0MDg3OTAyMywianRpIjoiRkdEOWhnTm1kTXdyVm9neiIsInN1YiI6IjY2MiIsInBydiI6Ijg2NjVhZTk3NzVjZjI2ZjZiOGU0OTZmODZmYTUzNmQ2OGRkNzE4MTgifQ.9iTofcHT6aVzYpoPL9Fq57sejyChfj9Ryrwdfqj6U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84"/>
    <w:bookmarkEnd w:id="485"/>
    <w:bookmarkEnd w:id="486"/>
    <w:bookmarkStart w:id="488" w:name="转换记录"/>
    <w:p>
      <w:pPr>
        <w:pStyle w:val="3"/>
      </w:pPr>
      <w:r>
        <w:t xml:space="preserve">转换记录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11:11:42</w:t>
      </w:r>
    </w:p>
    <w:p>
      <w:pPr>
        <w:pStyle w:val="a9"/>
      </w:pPr>
      <w:r>
        <w:t xml:space="preserve">更新时间: 2025-04-13 11:11:42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87" w:name="获取数据-61"/>
    <w:p>
      <w:pPr>
        <w:pStyle w:val="4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11:11:44</w:t>
      </w:r>
    </w:p>
    <w:p>
      <w:pPr>
        <w:pStyle w:val="a9"/>
      </w:pPr>
      <w:r>
        <w:t xml:space="preserve">更新时间: 2025-04-13 11:11:44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http://45.200.16.18:65535/m/transfers_log/getlist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"202409201857111726858631"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"2024-09-20 18:57:11"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"202409201857111726858631"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"2024-09-20 18:57:11"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"202409191057451726743465"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10:57:45"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"202409191057001726743420"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10:57:00"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"202409191056391726743399"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10:56:39"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"202409191056201726743380"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"2024-09-19 10:56:20"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"202409030613371725344017"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"202409030613371725344017"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06:13:37"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"202409030613121725343992"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06:13:12"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"202409030613051725343985"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"2024-09-03 06:13:05"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202409201857111726858631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类型：1转入，2转出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状态：1成功，0失败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2024-09-20 18:57:11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总条数，也是邀请注册人数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0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20vdXNlci9sb2dpbiIsImlhdCI6MTcyNzExNDUzOCwiZXhwIjoxNzI5NzA2NTM4LCJuYmYiOjE3MjcxMTQ1MzgsImp0aSI6IkVGM3lRUEVrajBOQWpqeWciLCJzdWIiOiI2NTYiLCJwcnYiOiI4NjY1YWU5Nzc1Y2YyNmY2YjhlNDk2Zjg2ZmE1MzZkNjhkZDcxODE4In0.Y88wrGuvmj-OJQ8rTo3clxPyukk9rSGSF76uF0By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87"/>
    <w:bookmarkEnd w:id="488"/>
    <w:bookmarkEnd w:id="489"/>
    <w:bookmarkStart w:id="511" w:name="bw-agent-api-v2"/>
    <w:p>
      <w:pPr>
        <w:pStyle w:val="2"/>
      </w:pPr>
      <w:r>
        <w:t xml:space="preserve">bw-agent-api-v2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2025-10-26 00:31:43</w:t>
      </w:r>
    </w:p>
    <w:p>
      <w:pPr>
        <w:pStyle w:val="FirstParagraph"/>
      </w:pPr>
      <w:r>
        <w:rPr>
          <w:bCs/>
          <w:b/>
        </w:rPr>
        <w:t xml:space="preserve">请在所有api请求头添加参数 lang 参数，值为语系代码</w:t>
      </w:r>
      <w:r>
        <w:rPr>
          <w:bCs/>
          <w:b/>
        </w:rPr>
        <w:t xml:space="preserve"> </w:t>
      </w:r>
      <w:r>
        <w:rPr>
          <w:bCs/>
          <w:b/>
        </w:rPr>
        <w:t xml:space="preserve">所有api请求除 获取全局参数接口以外，其他接口请求都要在路由结尾带上 ?lang=语系代码</w:t>
      </w:r>
    </w:p>
    <w:p>
      <w:pPr>
        <w:pStyle w:val="a0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95" w:name="首页-1"/>
    <w:p>
      <w:pPr>
        <w:pStyle w:val="3"/>
      </w:pPr>
      <w:r>
        <w:t xml:space="preserve">首页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90" w:name="公告"/>
    <w:p>
      <w:pPr>
        <w:pStyle w:val="4"/>
      </w:pPr>
      <w:r>
        <w:t xml:space="preserve">公告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http://45.200.16.18:65535/agent/notice/getlist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Y1MzgzNDQsImV4cCI6MTcyOTEzMDM0NCwibmJmIjoxNzI2NTM4MzQ0LCJqdGkiOiJYdWRCcFFDMzNEbXlGU2YwIiwic3ViIjoiNjU2IiwicHJ2IjoiODY2NWFlOTc3NWNmMjZmNmI4ZTQ5NmY4NmZhNTM2ZDY4ZGQ3MTgxOCJ9.lfd-BIQGmse5GCtAAc4wF2zqwO9wH4ybqpQgFBK_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1所有人，2会员，3代理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"2024-08-28 13:08:18"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"我是标题啊啊啊啊"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"我是内容"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"2024-07-26 02:32:01"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1未读，2已读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2024-08-28 13:08:18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0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Y1MzgzNDQsImV4cCI6MTcyOTEzMDM0NCwibmJmIjoxNzI2NTM4MzQ0LCJqdGkiOiJYdWRCcFFDMzNEbXlGU2YwIiwic3ViIjoiNjU2IiwicHJ2IjoiODY2NWFlOTc3NWNmMjZmNmI4ZTQ5NmY4NmZhNTM2ZDY4ZGQ3MTgxOCJ9.lfd-BIQGmse5GCtAAc4wF2zqwO9wH4ybqpQgFBK_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0"/>
    <w:bookmarkStart w:id="491" w:name="首页数据-2"/>
    <w:p>
      <w:pPr>
        <w:pStyle w:val="4"/>
      </w:pPr>
      <w:r>
        <w:t xml:space="preserve">首页数据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http://45.200.16.18:65535/agent/home/getlist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Y1MzgzNDQsImV4cCI6MTcyOTEzMDM0NCwibmJmIjoxNzI2NTM4MzQ0LCJqdGkiOiJYdWRCcFFDMzNEbXlGU2YwIiwic3ViIjoiNjU2IiwicHJ2IjoiODY2NWFlOTc3NWNmMjZmNmI4ZTQ5NmY4NmZhNTM2ZDY4ZGQ3MTgxOCJ9.lfd-BIQGmse5GCtAAc4wF2zqwO9wH4ybqpQgFBK_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"online_member"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"today_member_new"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"yesterday_member_new"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"week_member_new"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"online_agent"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"today_agent_new"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"yesterday_agent_new"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"week_agent_new"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"total_commission"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"total_withdrawals"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"member_count"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data.url.web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PC推广域名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data.url.h5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H5推广域名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data.count.online_member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data.count.today_member_new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今日新增会员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data.count.yesterday_member_new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昨日新增会员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data.count.week_member_new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近7日新增会员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data.count.online_agent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data.count.today_agent_new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今日新增代理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data.count.yesterday_agent_new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昨日新增代理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data.count.week_agent_new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近7日新增代理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data.userinfo.total_commission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data.userinfo.total_withdrawals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总提现金额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data.userinfo.agent_count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总代理人数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data.userinfo.member_count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总会员人数</w:t>
            </w:r>
          </w:p>
        </w:tc>
      </w:tr>
    </w:tbl>
    <w:p>
      <w:pPr>
        <w:numPr>
          <w:ilvl w:val="0"/>
          <w:numId w:val="171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Y1MzgzNDQsImV4cCI6MTcyOTEzMDM0NCwibmJmIjoxNzI2NTM4MzQ0LCJqdGkiOiJYdWRCcFFDMzNEbXlGU2YwIiwic3ViIjoiNjU2IiwicHJ2IjoiODY2NWFlOTc3NWNmMjZmNmI4ZTQ5NmY4NmZhNTM2ZDY4ZGQ3MTgxOCJ9.lfd-BIQGmse5GCtAAc4wF2zqwO9wH4ybqpQgFBK_V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1"/>
    <w:bookmarkStart w:id="492" w:name="获取信用额度-无分页"/>
    <w:p>
      <w:pPr>
        <w:pStyle w:val="4"/>
      </w:pPr>
      <w:r>
        <w:t xml:space="preserve">获取信用额度-无分页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http://45.200.16.18:65535/agent/user/credit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g3NDAsImV4cCI6MTczNzE3MDc0MCwibmJmIjoxNzM0NTc4NzQwLCJqdGkiOiI3NldZdk83ZEE2Rld4bjZyIiwic3ViIjoiNjgzIiwicHJ2IjoiODY2NWFlOTc3NWNmMjZmNmI4ZTQ5NmY4NmZhNTM2ZDY4ZGQ3MTgxOCJ9.SQAPr9GIeiqnK6zgORxMSoB6Q8ikIswpjGghwu9uSu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numPr>
          <w:ilvl w:val="0"/>
          <w:numId w:val="171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g3NDAsImV4cCI6MTczNzE3MDc0MCwibmJmIjoxNzM0NTc4NzQwLCJqdGkiOiI3NldZdk83ZEE2Rld4bjZyIiwic3ViIjoiNjgzIiwicHJ2IjoiODY2NWFlOTc3NWNmMjZmNmI4ZTQ5NmY4NmZhNTM2ZDY4ZGQ3MTgxOCJ9.SQAPr9GIeiqnK6zgORxMSoB6Q8ikIswpjGghwu9uSu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2"/>
    <w:bookmarkStart w:id="493" w:name="获取支持的货币-1"/>
    <w:p>
      <w:pPr>
        <w:pStyle w:val="4"/>
      </w:pPr>
      <w:r>
        <w:t xml:space="preserve">获取支持的货币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2025-12-29 22:40:59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http://45.200.16.18:60000/agent/currency/list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none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TgzOTYsImV4cCI6MTc2OTYxMDM5NiwibmJmIjoxNzY3MDE4Mzk2LCJqdGkiOiI3SWNvNHcxU3N2ZWRkUEJUIiwic3ViIjoiNjYyIiwicHJ2IjoiODY2NWFlOTc3NWNmMjZmNmI4ZTQ5NmY4NmZhNTM2ZDY4ZGQ3MTgxOCJ9.z95CYyzwApIPMxz_bHna8iLqCWI4iF3vx-HVwkSPw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"HKD"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"THB"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"KHR"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"money_status"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"加款"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"扣款"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"commission_type"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"流水佣金"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"输赢佣金"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"充值佣金"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"commission_status"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"未发放"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"已发放"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"视讯"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"捕鱼"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"电子"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"彩票"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"体育"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"棋牌"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"电竞"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"街机"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"弹珠"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"cockfighting"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"斗鸡"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"blockchain"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"区块链"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"credit_status"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"待审核"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"已通过"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"已取消"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金额状态集合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data.money_status.key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data.money_status.value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data.commission_type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佣金类型集合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data.commission_type.key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data.commission_type.value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流水佣金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data.commission_status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佣金状态集合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data.commission_status.key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data.commission_status.value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data.class_type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data.class_type.key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data.class_type.value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data.credit_status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信用记录状态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data.credit_status.key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data.credit_status.value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1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TgzOTYsImV4cCI6MTc2OTYxMDM5NiwibmJmIjoxNzY3MDE4Mzk2LCJqdGkiOiI3SWNvNHcxU3N2ZWRkUEJUIiwic3ViIjoiNjYyIiwicHJ2IjoiODY2NWFlOTc3NWNmMjZmNmI4ZTQ5NmY4NmZhNTM2ZDY4ZGQ3MTgxOCJ9.z95CYyzwApIPMxz_bHna8iLqCWI4iF3vx-HVwkSPw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3"/>
    <w:bookmarkStart w:id="494" w:name="首页佣金板块"/>
    <w:p>
      <w:pPr>
        <w:pStyle w:val="4"/>
      </w:pPr>
      <w:r>
        <w:t xml:space="preserve">首页佣金板块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2025-12-21 12:28:35</w:t>
      </w:r>
    </w:p>
    <w:p>
      <w:pPr>
        <w:pStyle w:val="a9"/>
      </w:pPr>
      <w:r>
        <w:t xml:space="preserve">更新时间: 2025-12-21 14:36:22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http://45.200.16.18:60000/agent/home/commission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YyOTE2MTIsImV4cCI6MTc2ODg4MzYxMiwibmJmIjoxNzY2MjkxNjEyLCJqdGkiOiI3WlpCSjAyTm5oRXk2ckpzIiwic3ViIjoiNzQ3IiwicHJ2IjoiODY2NWFlOTc3NWNmMjZmNmI4ZTQ5NmY4NmZhNTM2ZDY4ZGQ3MTgxOCJ9.6iEQ-__WZ89MRxjpwKFppIHUYNpLHf6N-qgjxj_371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"yj_balance"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"today"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"yesterday"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"last_month"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"water_plan"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"pick_bl"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"marble_bl"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"cockfighting_bl"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"blockchain_bl"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"last_month"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"next_month"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"loss_plan"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"games_bl"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"lottery_bl"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"sport_bl"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"poker_bl"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"pick_bl"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"marble_bl"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"cockfighting_bl"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"blockchain_bl"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"tx_balance"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data.yj_balance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可提现佣金，不含流水佣金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data.water.today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data.water.yesterday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昨日佣金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data.water.month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data.water.last_month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上月佣金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流水佣金方案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data.water_plan.pick_bl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街机比例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data.water_plan.marble_bl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弹珠比例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data.water_plan.cockfighting_bl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斗鸡比例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data.water_plan.blockchain_bl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data.loss.month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data.loss.last_month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上月佣金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data.loss.next_month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下月预估佣金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data.loss_plan.live_bl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视讯比例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data.loss_plan.games_bl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data.loss_plan.lottery_bl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彩票比例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data.loss_plan.sport_bl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data.loss_plan.gaming_bl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电竞比例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data.loss_plan.fishing_bl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捕鱼比例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data.loss_plan.poker_bl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棋牌比例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data.loss_plan.pick_bl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街机比例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data.loss_plan.marble_bl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弹珠比例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data.loss_plan.cockfighting_bl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斗鸡比例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data.loss_plan.blockchain_bl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data.tx_balance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总提现佣金，不含流水佣金</w:t>
            </w:r>
          </w:p>
        </w:tc>
      </w:tr>
    </w:tbl>
    <w:p>
      <w:pPr>
        <w:numPr>
          <w:ilvl w:val="0"/>
          <w:numId w:val="171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YyOTE2MTIsImV4cCI6MTc2ODg4MzYxMiwibmJmIjoxNzY2MjkxNjEyLCJqdGkiOiI3WlpCSjAyTm5oRXk2ckpzIiwic3ViIjoiNzQ3IiwicHJ2IjoiODY2NWFlOTc3NWNmMjZmNmI4ZTQ5NmY4NmZhNTM2ZDY4ZGQ3MTgxOCJ9.6iEQ-__WZ89MRxjpwKFppIHUYNpLHf6N-qgjxj_371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4"/>
    <w:bookmarkEnd w:id="495"/>
    <w:bookmarkStart w:id="501" w:name="下属管理"/>
    <w:p>
      <w:pPr>
        <w:pStyle w:val="3"/>
      </w:pPr>
      <w:r>
        <w:t xml:space="preserve">下属管理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96" w:name="下属代理"/>
    <w:p>
      <w:pPr>
        <w:pStyle w:val="4"/>
      </w:pPr>
      <w:r>
        <w:t xml:space="preserve">下属代理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http://45.200.16.18:65535/agent/user/agent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"http://45.200.16.18:65535/agent/user/agent?page=1"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"http://45.200.16.18:65535/agent/user/agent?page=1"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"http://45.200.16.18:65535/agent/user/agent"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2024-07-18 05:30:34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http://45.200.16.18:65535/agent/user/agent?page=1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http://45.200.16.18:65535/agent/user/agent?page=1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http://45.200.16.18:65535/agent/user/agent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18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6"/>
    <w:bookmarkStart w:id="497" w:name="下属会员"/>
    <w:p>
      <w:pPr>
        <w:pStyle w:val="4"/>
      </w:pPr>
      <w:r>
        <w:t xml:space="preserve">下属会员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http://45.200.16.18:65535/agent/user/member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"2024-07-18 05:30:34"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"http://45.200.16.18:65535/agent/user/agent?page=1"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"http://45.200.16.18:65535/agent/user/agent?page=1"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"http://45.200.16.18:65535/agent/user/agent"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会员状态：1正常，0禁用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2024-07-18 05:30:34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http://45.200.16.18:65535/agent/user/agent?page=1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http://45.200.16.18:65535/agent/user/agent?page=1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http://45.200.16.18:65535/agent/user/agent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20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7"/>
    <w:bookmarkStart w:id="498" w:name="新增会员-1"/>
    <w:p>
      <w:pPr>
        <w:pStyle w:val="4"/>
      </w:pPr>
      <w:r>
        <w:t xml:space="preserve">新增会员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http://45.200.16.18:65535/agent/user/member/add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YyMTQsImV4cCI6MTczNzE2ODIxNCwibmJmIjoxNzM0NTc2MjE0LCJqdGkiOiJ0a3FGM1pxWG1QOW5JTnFDIiwic3ViIjoiNjgzIiwicHJ2IjoiODY2NWFlOTc3NWNmMjZmNmI4ZTQ5NmY4NmZhNTM2ZDY4ZGQ3MTgxOCJ9.JudfaTXzOXR7p02eptnRFwZ0fGkbOPXrzqmoDGdd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72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"账号已存在"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YyMTQsImV4cCI6MTczNzE2ODIxNCwibmJmIjoxNzM0NTc2MjE0LCJqdGkiOiJ0a3FGM1pxWG1QOW5JTnFDIiwic3ViIjoiNjgzIiwicHJ2IjoiODY2NWFlOTc3NWNmMjZmNmI4ZTQ5NmY4NmZhNTM2ZDY4ZGQ3MTgxOCJ9.JudfaTXzOXR7p02eptnRFwZ0fGkbOPXrzqmoDGdd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8"/>
    <w:bookmarkStart w:id="499" w:name="新增代理"/>
    <w:p>
      <w:pPr>
        <w:pStyle w:val="4"/>
      </w:pPr>
      <w:r>
        <w:t xml:space="preserve">新增代理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http://45.200.16.18:65535/agent/user/agent/add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YyMTQsImV4cCI6MTczNzE2ODIxNCwibmJmIjoxNzM0NTc2MjE0LCJqdGkiOiJ0a3FGM1pxWG1QOW5JTnFDIiwic3ViIjoiNjgzIiwicHJ2IjoiODY2NWFlOTc3NWNmMjZmNmI4ZTQ5NmY4NmZhNTM2ZDY4ZGQ3MTgxOCJ9.JudfaTXzOXR7p02eptnRFwZ0fGkbOPXrzqmoDGdd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"qq123456"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72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"账号已存在"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YyMTQsImV4cCI6MTczNzE2ODIxNCwibmJmIjoxNzM0NTc2MjE0LCJqdGkiOiJ0a3FGM1pxWG1QOW5JTnFDIiwic3ViIjoiNjgzIiwicHJ2IjoiODY2NWFlOTc3NWNmMjZmNmI4ZTQ5NmY4NmZhNTM2ZDY4ZGQ3MTgxOCJ9.JudfaTXzOXR7p02eptnRFwZ0fGkbOPXrzqmoDGdd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99"/>
    <w:bookmarkStart w:id="500" w:name="增加额度-针对会员"/>
    <w:p>
      <w:pPr>
        <w:pStyle w:val="4"/>
      </w:pPr>
      <w:r>
        <w:t xml:space="preserve">增加额度-针对会员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http://45.200.16.18:65535/agent/user/member/money_add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YyMTQsImV4cCI6MTczNzE2ODIxNCwibmJmIjoxNzM0NTc2MjE0LCJqdGkiOiJ0a3FGM1pxWG1QOW5JTnFDIiwic3ViIjoiNjgzIiwicHJ2IjoiODY2NWFlOTc3NWNmMjZmNmI4ZTQ5NmY4NmZhNTM2ZDY4ZGQ3MTgxOCJ9.JudfaTXzOXR7p02eptnRFwZ0fGkbOPXrzqmoDGdd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"688"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要增加的额度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"增加成功"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726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"只允许对会员增加"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zQ1NzYyMTQsImV4cCI6MTczNzE2ODIxNCwibmJmIjoxNzM0NTc2MjE0LCJqdGkiOiJ0a3FGM1pxWG1QOW5JTnFDIiwic3ViIjoiNjgzIiwicHJ2IjoiODY2NWFlOTc3NWNmMjZmNmI4ZTQ5NmY4NmZhNTM2ZDY4ZGQ3MTgxOCJ9.JudfaTXzOXR7p02eptnRFwZ0fGkbOPXrzqmoDGdd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00"/>
    <w:bookmarkEnd w:id="501"/>
    <w:bookmarkStart w:id="505" w:name="财务管理-1"/>
    <w:p>
      <w:pPr>
        <w:pStyle w:val="3"/>
      </w:pPr>
      <w:r>
        <w:t xml:space="preserve">财务管理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502" w:name="代理佣金记录"/>
    <w:p>
      <w:pPr>
        <w:pStyle w:val="4"/>
      </w:pPr>
      <w:r>
        <w:t xml:space="preserve">代理佣金记录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2025-12-30 02:49:12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http://45.200.16.18:60000/agent/commission/getlist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zM3ODEsImV4cCI6MTc2OTYyNTc4MSwibmJmIjoxNzY3MDMzNzgxLCJqdGkiOiJlajVRZWd4bW56UzlhWU5KIiwic3ViIjoiNjYyIiwicHJ2IjoiODY2NWFlOTc3NWNmMjZmNmI4ZTQ5NmY4NmZhNTM2ZDY4ZGQ3MTgxOCJ9.ms7G9btkSUlayKpriSUd59GtKY_LHDC_Yx-lD7eyD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"top_username"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佣金类型：对应commission_type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下级会员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游戏类型：对应class_type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发放状态：对应commission_status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开始时间，格式： 2025-12-30 02:35:06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结束时间，格式： 2025-12-30 05:35:06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"-503.3400"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"1.2584"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 14:42:46"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 14:42:46"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"496.6600"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"money_s"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"-1.2417"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 14:41:53"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"2025-12-20 14:41:53"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"http://45.200.16.18:60000/agent/commission/getlist?page=1"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"http://45.200.16.18:60000/agent/commission/getlist?page=1"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"http://45.200.16.18:60000/agent/commission/getlist"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佣金类型：对应commission_type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data.data.top_username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下级会员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游戏类型：对应class_type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-503.3400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发放状态：对应commission_status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2025-12-20 14:42:46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2025-12-20 14:42:46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发放时间：status=0时此处页面显示–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http://45.200.16.18:60000/agent/commission/getlist?page=1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http://45.200.16.18:60000/agent/commission/getlist?page=1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http://45.200.16.18:60000/agent/commission/getlist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2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zM3ODEsImV4cCI6MTc2OTYyNTc4MSwibmJmIjoxNzY3MDMzNzgxLCJqdGkiOiJlajVRZWd4bW56UzlhWU5KIiwic3ViIjoiNjYyIiwicHJ2IjoiODY2NWFlOTc3NWNmMjZmNmI4ZTQ5NmY4NmZhNTM2ZDY4ZGQ3MTgxOCJ9.ms7G9btkSUlayKpriSUd59GtKY_LHDC_Yx-lD7eyD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02"/>
    <w:bookmarkStart w:id="503" w:name="会员反水记录"/>
    <w:p>
      <w:pPr>
        <w:pStyle w:val="4"/>
      </w:pPr>
      <w:r>
        <w:t xml:space="preserve">会员反水记录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2025-12-30 03:12:15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http://45.200.16.18:60000/agent/commission_member/getlist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zM3ODEsImV4cCI6MTc2OTYyNTc4MSwibmJmIjoxNzY3MDMzNzgxLCJqdGkiOiJlajVRZWd4bW56UzlhWU5KIiwic3ViIjoiNjYyIiwicHJ2IjoiODY2NWFlOTc3NWNmMjZmNmI4ZTQ5NmY4NmZhNTM2ZDY4ZGQ3MTgxOCJ9.ms7G9btkSUlayKpriSUd59GtKY_LHDC_Yx-lD7eyD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下级会员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游戏类型：对应class_type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开始时间，格式： 2025-12-30 02:35:06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结束时间，格式： 2025-12-30 05:35:06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"fs_money"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"4545.0000"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"2024-09-10 14:06:51"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data.data.api_code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data.data.fs_money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2024-09-10 14:06:51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反水时间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http://45.200.16.18:65535/agent/commission_member/getlist?page=1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http://45.200.16.18:65535/agent/commission_member/getlist?page=1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http://45.200.16.18:65535/agent/commission_member/getlist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3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zM3ODEsImV4cCI6MTc2OTYyNTc4MSwibmJmIjoxNzY3MDMzNzgxLCJqdGkiOiJlajVRZWd4bW56UzlhWU5KIiwic3ViIjoiNjYyIiwicHJ2IjoiODY2NWFlOTc3NWNmMjZmNmI4ZTQ5NmY4NmZhNTM2ZDY4ZGQ3MTgxOCJ9.ms7G9btkSUlayKpriSUd59GtKY_LHDC_Yx-lD7eyD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03"/>
    <w:bookmarkStart w:id="504" w:name="信用记录-1"/>
    <w:p>
      <w:pPr>
        <w:pStyle w:val="4"/>
      </w:pPr>
      <w:r>
        <w:t xml:space="preserve">信用记录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2025-12-30 03:18:18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http://45.200.16.18:60000/agent/credit_member/getlist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zM3ODEsImV4cCI6MTc2OTYyNTc4MSwibmJmIjoxNzY3MDMzNzgxLCJqdGkiOiJlajVRZWd4bW56UzlhWU5KIiwic3ViIjoiNjYyIiwicHJ2IjoiODY2NWFlOTc3NWNmMjZmNmI4ZTQ5NmY4NmZhNTM2ZDY4ZGQ3MTgxOCJ9.ms7G9btkSUlayKpriSUd59GtKY_LHDC_Yx-lD7eyD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会员账号（选填）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信用状态：对应credit_status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开始时间，格式： 2025-12-30 02:35:06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结束时间，格式： 2025-12-30 05:35:06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04:09:08"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04:09:06"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04:09:04"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04:09:00"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04:08:57"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04:08:55"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04:08:53"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04:08:51"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"dd46461s3"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 04:08:49"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"http://45.200.16.18:65535/agent/credit_member/getlist?page=1"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"http://45.200.16.18:65535/agent/credit_member/getlist?page=2"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"http://45.200.16.18:65535/agent/credit_member/getlist?page=2"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"http://45.200.16.18:65535/agent/credit_member/getlist"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dd46461s3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状态：1待审核，2已完成，3已取消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2024-12-20 04:09:08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http://45.200.16.18:65535/agent/credit_member/getlist?page=1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http://45.200.16.18:65535/agent/credit_member/getlist?page=2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http://45.200.16.18:65535/agent/credit_member/getlist?page=2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http://45.200.16.18:65535/agent/credit_member/getlist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32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"http://45.200.16.18:65535/agent/commission_member/getlist"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wMDAwL2FnZW50L3VzZXIvbG9naW4iLCJpYXQiOjE3NjcwMzM3ODEsImV4cCI6MTc2OTYyNTc4MSwibmJmIjoxNzY3MDMzNzgxLCJqdGkiOiJlajVRZWd4bW56UzlhWU5KIiwic3ViIjoiNjYyIiwicHJ2IjoiODY2NWFlOTc3NWNmMjZmNmI4ZTQ5NmY4NmZhNTM2ZDY4ZGQ3MTgxOCJ9.ms7G9btkSUlayKpriSUd59GtKY_LHDC_Yx-lD7eyD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04"/>
    <w:bookmarkEnd w:id="505"/>
    <w:bookmarkStart w:id="507" w:name="登陆日志"/>
    <w:p>
      <w:pPr>
        <w:pStyle w:val="3"/>
      </w:pPr>
      <w:r>
        <w:t xml:space="preserve">登陆日志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506" w:name="获取数据-62"/>
    <w:p>
      <w:pPr>
        <w:pStyle w:val="4"/>
      </w:pPr>
      <w:r>
        <w:t xml:space="preserve">获取数据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http://45.200.16.18:65535/agent/login/log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U2ODcyNTUsImV4cCI6MTcyODI3OTI1NSwibmJmIjoxNzI1Njg3MjU1LCJqdGkiOiJCaGNCZ1dVVVFPM0V6MGpvIiwic3ViIjoiNjU2IiwicHJ2IjoiODY2NWFlOTc3NWNmMjZmNmI4ZTQ5NmY4NmZhNTM2ZDY4ZGQ3MTgxOCJ9.TDJOQzEfujkk1n-XyoObA0gCp4q8V9j3EOZ2jTwA_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"2024-09-07 05:34:15"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08:54:13"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08:53:01"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08:52:41"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"45.200.16.173"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"PostmanRuntime-ApipostRuntime/1.1.0"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"2024-07-28 08:30:56"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"http://45.200.16.18:65535/agent/login/log?page=1"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"http://45.200.16.18:65535/agent/login/log?page=1"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"http://45.200.16.18:65535/agent/login/log"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"per_page"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"prev_page_url"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"lastPage"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data.current_page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45.200.16.18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PostmanRuntime-ApipostRuntime/1.1.0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2024-09-07 05:34:15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登陆时间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data.first_page_url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http://45.200.16.18:65535/agent/login/log?page=1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http://45.200.16.18:65535/agent/login/log?page=1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http://45.200.16.18:65535/agent/login/log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data.prev_page_url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data.lastPage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34"/>
        </w:numPr>
        <w:pStyle w:val="Compact"/>
      </w:pPr>
      <w:r>
        <w:t xml:space="preserve">失败(200)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MjU2ODcyNTUsImV4cCI6MTcyODI3OTI1NSwibmJmIjoxNzI1Njg3MjU1LCJqdGkiOiJCaGNCZ1dVVVFPM0V6MGpvIiwic3ViIjoiNjU2IiwicHJ2IjoiODY2NWFlOTc3NWNmMjZmNmI4ZTQ5NmY4NmZhNTM2ZDY4ZGQ3MTgxOCJ9.TDJOQzEfujkk1n-XyoObA0gCp4q8V9j3EOZ2jTwA_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06"/>
    <w:bookmarkEnd w:id="507"/>
    <w:bookmarkStart w:id="508" w:name="登陆-1"/>
    <w:p>
      <w:pPr>
        <w:pStyle w:val="3"/>
      </w:pPr>
      <w:r>
        <w:t xml:space="preserve">登陆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2025-12-29 22:26:48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http://45.200.16.18:60000/agent/user/login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"ceshi123"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ceshi123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谷歌验证码，未绑定可不填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data.access_token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data.token_type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data.expires_in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3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"代理不存在"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08"/>
    <w:bookmarkStart w:id="509" w:name="绑定谷歌-1"/>
    <w:p>
      <w:pPr>
        <w:pStyle w:val="3"/>
      </w:pPr>
      <w:r>
        <w:t xml:space="preserve">绑定谷歌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http://45.200.16.18:65535/agent/google/binding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NDA5MTkxOTcsImV4cCI6MTc0MzUxMTE5NywibmJmIjoxNzQwOTE5MTk3LCJqdGkiOiJvS3lDTGlRbHh6bW8zMDBmIiwic3ViIjoiNjYyIiwicHJ2IjoiODY2NWFlOTc3NWNmMjZmNmI4ZTQ5NmY4NmZhNTM2ZDY4ZGQ3MTgxOCJ9.LbvfSxmW-ZZwtcsgXgj8Q_3Cat2oJ-q8uvKXwCNmwY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"422232"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谷歌验证码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3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data.access_token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data.token_type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data.expires_in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3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"代理不存在"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NDA5MTkxOTcsImV4cCI6MTc0MzUxMTE5NywibmJmIjoxNzQwOTE5MTk3LCJqdGkiOiJvS3lDTGlRbHh6bW8zMDBmIiwic3ViIjoiNjYyIiwicHJ2IjoiODY2NWFlOTc3NWNmMjZmNmI4ZTQ5NmY4NmZhNTM2ZDY4ZGQ3MTgxOCJ9.LbvfSxmW-ZZwtcsgXgj8Q_3Cat2oJ-q8uvKXwCNmwY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09"/>
    <w:bookmarkStart w:id="510" w:name="获取个人信息-3"/>
    <w:p>
      <w:pPr>
        <w:pStyle w:val="3"/>
      </w:pPr>
      <w:r>
        <w:t xml:space="preserve">获取个人信息</w:t>
      </w:r>
    </w:p>
    <w:p>
      <w:pPr>
        <w:pStyle w:val="a9"/>
      </w:pPr>
      <w:r>
        <w:t xml:space="preserve">创建人: qq123456</w:t>
      </w:r>
    </w:p>
    <w:p>
      <w:pPr>
        <w:pStyle w:val="a9"/>
      </w:pPr>
      <w:r>
        <w:t xml:space="preserve">更新人: qq123456</w:t>
      </w:r>
    </w:p>
    <w:p>
      <w:pPr>
        <w:pStyle w:val="a9"/>
      </w:pPr>
      <w:r>
        <w:t xml:space="preserve">创建时间: 2025-04-13 11:11:55</w:t>
      </w:r>
    </w:p>
    <w:p>
      <w:pPr>
        <w:pStyle w:val="a9"/>
      </w:pPr>
      <w:r>
        <w:t xml:space="preserve">更新时间: 2025-04-13 11:11:55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已完成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http://45.200.16.18:65535/agent/userlist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NDA5MTkxOTcsImV4cCI6MTc0MzUxMTE5NywibmJmIjoxNzQwOTE5MTk3LCJqdGkiOiJvS3lDTGlRbHh6bW8zMDBmIiwic3ViIjoiNjYyIiwicHJ2IjoiODY2NWFlOTc3NWNmMjZmNmI4ZTQ5NmY4NmZhNTM2ZDY4ZGQ3MTgxOCJ9.LbvfSxmW-ZZwtcsgXgj8Q_3Cat2oJ-q8uvKXwCNmwY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73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data.access_token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0eXAiOiJKV1QiLCJhbGciOiJIUzI1NiJ9.eyJpc3MiOiJodHRwOi8vNDUuMjAwLjE2LjE4OjY1NTM1L2FnZW50L3VzZXIvbG9naW4iLCJpYXQiOjE3MjU2NzA2ODksImV4cCI6MTcyODI2MjY4OSwibmJmIjoxNzI1NjcwNjg5LCJqdGkiOiJuNEJ2eVVwc0RTSGI5NUhOIiwic3ViIjoiNjU2IiwicHJ2IjoiODY2NWFlOTc3NWNmMjZmNmI4ZTQ5NmY4NmZhNTM2ZDY4ZGQ3MTgxOCJ9.IKQIs6rkXOeF-4N-pyHnQB77VbnYTUFoImwPt45y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data.token_type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data.expires_in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74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"代理不存在"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IUzI1NiJ9.eyJpc3MiOiJodHRwOi8vNDUuMjAwLjE2LjE4OjY1NTM1L2FnZW50L3VzZXIvbG9naW4iLCJpYXQiOjE3NDA5MTkxOTcsImV4cCI6MTc0MzUxMTE5NywibmJmIjoxNzQwOTE5MTk3LCJqdGkiOiJvS3lDTGlRbHh6bW8zMDBmIiwic3ViIjoiNjYyIiwicHJ2IjoiODY2NWFlOTc3NWNmMjZmNmI4ZTQ5NmY4NmZhNTM2ZDY4ZGQ3MTgxOCJ9.LbvfSxmW-ZZwtcsgXgj8Q_3Cat2oJ-q8uvKXwCNmwY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10"/>
    <w:bookmarkEnd w:id="511"/>
    <w:bookmarkEnd w:id="512"/>
    <w:sectPr w:rsidR="00D72B1F" w:rsidRPr="001552B2" w:rsidSect="00AE4CE2">
      <w:headerReference r:id="rId9" w:type="default"/>
      <w:footerReference r:id="rId10" w:type="defaul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19DA" w:rsidRDefault="00AE19DA">
    <w:pPr>
      <w:pStyle w:val="af4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zh-CN"/>
      </w:rPr>
      <w:t>2</w:t>
    </w:r>
    <w:r>
      <w:rPr>
        <w:caps/>
        <w:color w:val="4F81BD" w:themeColor="accent1"/>
      </w:rPr>
      <w:fldChar w:fldCharType="end"/>
    </w:r>
  </w:p>
  <w:p w:rsidR="00CA2CEA" w:rsidRDefault="00CA2CEA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D7" w:rsidRPr="00AE19DA" w:rsidRDefault="00AE19DA" w:rsidP="00AE19DA">
    <w:pPr>
      <w:spacing w:after="0"/>
      <w:ind w:left="5760"/>
      <w:rPr>
        <w:rFonts w:ascii="宋体" w:eastAsia="宋体" w:hAnsi="宋体" w:cs="宋体" w:hint="eastAsia"/>
        <w:lang w:eastAsia="zh-CN"/>
      </w:rPr>
    </w:pPr>
    <w:r w:rsidRPr="00AE19DA">
      <w:rPr>
        <w:rFonts w:ascii="宋体" w:eastAsia="宋体" w:hAnsi="宋体" w:cs="宋体"/>
        <w:lang w:eastAsia="zh-CN"/>
      </w:rPr>
      <w:t>本文档由</w:t>
    </w:r>
    <w:proofErr w:type="spellStart"/>
    <w:r w:rsidRPr="00AE19DA">
      <w:rPr>
        <w:rFonts w:ascii="宋体" w:eastAsia="宋体" w:hAnsi="宋体" w:cs="宋体"/>
        <w:lang w:eastAsia="zh-CN"/>
      </w:rPr>
      <w:t>Apipost</w:t>
    </w:r>
    <w:proofErr w:type="spellEnd"/>
    <w:r w:rsidRPr="00AE19DA">
      <w:rPr>
        <w:rFonts w:ascii="宋体" w:eastAsia="宋体" w:hAnsi="宋体" w:cs="宋体"/>
        <w:lang w:eastAsia="zh-CN"/>
      </w:rPr>
      <w:t>生成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20C7B97"/>
    <w:multiLevelType w:val="multilevel"/>
    <w:tmpl w:val="F5881998"/>
    <w:lvl w:ilvl="0">
      <w:start w:val="1"/>
      <w:numFmt w:val="decimal"/>
      <w:pStyle w:val="1"/>
      <w:lvlText w:val="%1."/>
      <w:lvlJc w:val="left"/>
      <w:pPr>
        <w:ind w:hanging="425" w:left="425"/>
      </w:pPr>
    </w:lvl>
    <w:lvl w:ilvl="1">
      <w:start w:val="1"/>
      <w:numFmt w:val="decimal"/>
      <w:pStyle w:val="2"/>
      <w:lvlText w:val="%1.%2."/>
      <w:lvlJc w:val="left"/>
      <w:pPr>
        <w:ind w:hanging="567" w:left="567"/>
      </w:pPr>
    </w:lvl>
    <w:lvl w:ilvl="2">
      <w:start w:val="1"/>
      <w:numFmt w:val="decimal"/>
      <w:pStyle w:val="3"/>
      <w:lvlText w:val="%1.%2.%3."/>
      <w:lvlJc w:val="left"/>
      <w:pPr>
        <w:ind w:hanging="709" w:left="709"/>
      </w:pPr>
    </w:lvl>
    <w:lvl w:ilvl="3">
      <w:start w:val="1"/>
      <w:numFmt w:val="decimal"/>
      <w:pStyle w:val="4"/>
      <w:lvlText w:val="%1.%2.%3.%4."/>
      <w:lvlJc w:val="left"/>
      <w:pPr>
        <w:ind w:hanging="851" w:left="851"/>
      </w:pPr>
    </w:lvl>
    <w:lvl w:ilvl="4">
      <w:start w:val="1"/>
      <w:numFmt w:val="decimal"/>
      <w:pStyle w:val="5"/>
      <w:lvlText w:val="%1.%2.%3.%4.%5."/>
      <w:lvlJc w:val="left"/>
      <w:pPr>
        <w:ind w:hanging="992" w:left="992"/>
      </w:pPr>
    </w:lvl>
    <w:lvl w:ilvl="5">
      <w:start w:val="1"/>
      <w:numFmt w:val="decimal"/>
      <w:lvlText w:val="%1.%2.%3.%4.%5.%6."/>
      <w:lvlJc w:val="left"/>
      <w:pPr>
        <w:ind w:hanging="1134" w:left="1134"/>
      </w:pPr>
    </w:lvl>
    <w:lvl w:ilvl="6">
      <w:start w:val="1"/>
      <w:numFmt w:val="decimal"/>
      <w:lvlText w:val="%1.%2.%3.%4.%5.%6.%7."/>
      <w:lvlJc w:val="left"/>
      <w:pPr>
        <w:ind w:hanging="1276" w:left="1276"/>
      </w:pPr>
    </w:lvl>
    <w:lvl w:ilvl="7">
      <w:start w:val="1"/>
      <w:numFmt w:val="decimal"/>
      <w:lvlText w:val="%1.%2.%3.%4.%5.%6.%7.%8."/>
      <w:lvlJc w:val="left"/>
      <w:pPr>
        <w:ind w:hanging="1418" w:left="1418"/>
      </w:pPr>
    </w:lvl>
    <w:lvl w:ilvl="8">
      <w:start w:val="1"/>
      <w:numFmt w:val="decimal"/>
      <w:lvlText w:val="%1.%2.%3.%4.%5.%6.%7.%8.%9."/>
      <w:lvlJc w:val="left"/>
      <w:pPr>
        <w:ind w:hanging="1559" w:left="1559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5349858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1552B2"/>
    <w:pPr>
      <w:keepNext/>
      <w:keepLines/>
      <w:numPr>
        <w:numId w:val="1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1552B2"/>
    <w:pPr>
      <w:keepNext/>
      <w:keepLines/>
      <w:numPr>
        <w:ilvl w:val="1"/>
        <w:numId w:val="1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1552B2"/>
    <w:pPr>
      <w:keepNext/>
      <w:keepLines/>
      <w:numPr>
        <w:ilvl w:val="2"/>
        <w:numId w:val="1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1552B2"/>
    <w:pPr>
      <w:keepNext/>
      <w:keepLines/>
      <w:numPr>
        <w:ilvl w:val="3"/>
        <w:numId w:val="1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</w:rPr>
  </w:style>
  <w:style w:styleId="5" w:type="paragraph">
    <w:name w:val="heading 5"/>
    <w:basedOn w:val="a"/>
    <w:next w:val="a0"/>
    <w:uiPriority w:val="9"/>
    <w:unhideWhenUsed/>
    <w:qFormat/>
    <w:rsid w:val="001552B2"/>
    <w:pPr>
      <w:keepNext/>
      <w:keepLines/>
      <w:numPr>
        <w:ilvl w:val="4"/>
        <w:numId w:val="1"/>
      </w:numPr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</w:rPr>
  </w:style>
  <w:style w:styleId="8" w:type="paragraph">
    <w:name w:val="heading 8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</w:rPr>
  </w:style>
  <w:style w:styleId="9" w:type="paragraph">
    <w:name w:val="heading 9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E77086"/>
    <w:pPr>
      <w:spacing w:after="36" w:before="36"/>
    </w:pPr>
    <w:rPr>
      <w:bCs/>
      <w:color w:themeColor="text1" w:themeTint="F2" w:val="0D0D0D"/>
    </w:rPr>
  </w:style>
  <w:style w:styleId="a5" w:type="paragraph">
    <w:name w:val="Title"/>
    <w:basedOn w:val="a"/>
    <w:next w:val="a0"/>
    <w:qFormat/>
    <w:rsid w:val="001552B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ab"/>
    <w:semiHidden/>
    <w:unhideWhenUsed/>
    <w:qFormat/>
    <w:rsid w:val="001552B2"/>
    <w:tblPr>
      <w:tblInd w:type="dxa" w:w="240"/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60AA8"/>
    <w:pPr>
      <w:keepNext/>
    </w:pPr>
    <w:rPr>
      <w:i w:val="0"/>
    </w:r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sid w:val="00D72B1F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58065F"/>
  </w:style>
  <w:style w:styleId="ab" w:type="table">
    <w:name w:val="Table Theme"/>
    <w:basedOn w:val="a2"/>
    <w:semiHidden/>
    <w:unhideWhenUsed/>
    <w:rsid w:val="00CF70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4-6" w:type="table">
    <w:name w:val="Grid Table 4 Accent 6"/>
    <w:basedOn w:val="a2"/>
    <w:uiPriority w:val="49"/>
    <w:rsid w:val="00BE4114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-6" w:type="table">
    <w:name w:val="Grid Table 1 Light Accent 6"/>
    <w:basedOn w:val="a2"/>
    <w:uiPriority w:val="46"/>
    <w:rsid w:val="00765733"/>
    <w:pPr>
      <w:spacing w:after="0"/>
    </w:pPr>
    <w:tblPr>
      <w:tblStyleRowBandSize w:val="1"/>
      <w:tblStyleColBandSize w:val="1"/>
      <w:tblBorders>
        <w:top w:color="FBD4B4" w:space="0" w:sz="4" w:themeColor="accent6" w:themeTint="66" w:val="single"/>
        <w:left w:color="FBD4B4" w:space="0" w:sz="4" w:themeColor="accent6" w:themeTint="66" w:val="single"/>
        <w:bottom w:color="FBD4B4" w:space="0" w:sz="4" w:themeColor="accent6" w:themeTint="66" w:val="single"/>
        <w:right w:color="FBD4B4" w:space="0" w:sz="4" w:themeColor="accent6" w:themeTint="66" w:val="single"/>
        <w:insideH w:color="FBD4B4" w:space="0" w:sz="4" w:themeColor="accent6" w:themeTint="66" w:val="single"/>
        <w:insideV w:color="FBD4B4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0" w:type="table">
    <w:name w:val="Table Grid"/>
    <w:basedOn w:val="a2"/>
    <w:rsid w:val="00765733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table">
    <w:name w:val="Grid Table Light"/>
    <w:basedOn w:val="a2"/>
    <w:rsid w:val="00765733"/>
    <w:pPr>
      <w:spacing w:after="0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3-6" w:type="table">
    <w:name w:val="Grid Table 3 Accent 6"/>
    <w:basedOn w:val="a2"/>
    <w:uiPriority w:val="48"/>
    <w:rsid w:val="00E77086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af2" w:type="paragraph">
    <w:name w:val="header"/>
    <w:basedOn w:val="a"/>
    <w:link w:val="af3"/>
    <w:uiPriority w:val="99"/>
    <w:unhideWhenUsed/>
    <w:rsid w:val="00CA2CEA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uiPriority w:val="99"/>
    <w:rsid w:val="00CA2CEA"/>
    <w:rPr>
      <w:sz w:val="18"/>
      <w:szCs w:val="18"/>
    </w:rPr>
  </w:style>
  <w:style w:styleId="af4" w:type="paragraph">
    <w:name w:val="footer"/>
    <w:basedOn w:val="a"/>
    <w:link w:val="af5"/>
    <w:uiPriority w:val="99"/>
    <w:unhideWhenUsed/>
    <w:rsid w:val="00CA2CEA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5" w:type="character">
    <w:name w:val="页脚 字符"/>
    <w:basedOn w:val="a1"/>
    <w:link w:val="af4"/>
    <w:uiPriority w:val="99"/>
    <w:rsid w:val="00CA2CEA"/>
    <w:rPr>
      <w:sz w:val="18"/>
      <w:szCs w:val="18"/>
    </w:rPr>
  </w:style>
  <w:style w:styleId="af6" w:type="paragraph">
    <w:name w:val="No Spacing"/>
    <w:uiPriority w:val="1"/>
    <w:qFormat/>
    <w:rsid w:val="00CA2CEA"/>
    <w:pPr>
      <w:spacing w:after="0"/>
    </w:pPr>
    <w:rPr>
      <w:rFonts w:eastAsia="Microsoft YaHei UI"/>
      <w:sz w:val="22"/>
      <w:szCs w:val="22"/>
      <w:lang w:eastAsia="zh-CN"/>
    </w:rPr>
  </w:style>
  <w:style w:customStyle="1" w:styleId="text-only" w:type="character">
    <w:name w:val="text-only"/>
    <w:basedOn w:val="a1"/>
    <w:rsid w:val="00AE19DA"/>
  </w:style>
  <w:style w:customStyle="1" w:styleId="SourceCode" w:type="paragraph">
    <w:name w:val="Source Code"/>
    <w:link w:val="VerbatimChar"/>
    <w:rsid w:val="00D72B1F"/>
    <w:pPr>
      <w:shd w:color="auto" w:fill="F8F8F8" w:val="clear"/>
      <w:wordWrap w:val="0"/>
      <w:spacing w:before="50" w:beforeLines="50"/>
    </w:pPr>
    <w:rPr>
      <w:rFonts w:ascii="Consolas" w:hAnsi="Consolas"/>
      <w:sz w:val="22"/>
    </w:rPr>
  </w:style>
  <w:style w:customStyle="1" w:styleId="StringTok" w:type="character">
    <w:name w:val="StringTok"/>
    <w:basedOn w:val="VerbatimChar"/>
    <w:rsid w:val="00D72B1F"/>
    <w:rPr>
      <w:rFonts w:ascii="Consolas" w:hAnsi="Consolas"/>
      <w:color w:val="4E9A06"/>
      <w:sz w:val="22"/>
      <w:shd w:color="auto" w:fill="F8F8F8" w:val="clear"/>
    </w:rPr>
  </w:style>
  <w:style w:customStyle="1" w:styleId="OperatorTok" w:type="character">
    <w:name w:val="OperatorTok"/>
    <w:basedOn w:val="VerbatimChar"/>
    <w:rsid w:val="00D72B1F"/>
    <w:rPr>
      <w:rFonts w:ascii="Consolas" w:hAnsi="Consolas"/>
      <w:b/>
      <w:color w:val="CE5C00"/>
      <w:sz w:val="22"/>
      <w:shd w:color="auto" w:fill="F8F8F8" w:val="clear"/>
    </w:rPr>
  </w:style>
  <w:style w:customStyle="1" w:styleId="NormalTok" w:type="character">
    <w:name w:val="NormalTok"/>
    <w:basedOn w:val="VerbatimChar"/>
    <w:rsid w:val="00D72B1F"/>
    <w:rPr>
      <w:rFonts w:ascii="Consolas" w:hAnsi="Consolas"/>
      <w:sz w:val="22"/>
      <w:shd w:color="auto" w:fill="F8F8F8" w:val="clear"/>
    </w:rPr>
  </w:style>
  <w:style w:styleId="10" w:type="table">
    <w:name w:val="Grid Table 1 Light"/>
    <w:basedOn w:val="a2"/>
    <w:rsid w:val="002E5D71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8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dot.dotx</Template>
  <TotalTime>22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2026-02-26T11:26:05Z</dcterms:created>
  <dcterms:modified xsi:type="dcterms:W3CDTF">2026-02-26T11:26:05Z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